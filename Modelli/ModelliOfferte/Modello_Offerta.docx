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CF8AAB" w14:textId="5DD22F35" w:rsidR="00E55BC9" w:rsidRPr="007B42D7" w:rsidRDefault="00E55BC9" w:rsidP="00683015">
      <w:pPr>
        <w:ind w:left="284" w:right="566"/>
        <w:rPr>
          <w:rFonts w:asciiTheme="minorHAnsi" w:hAnsiTheme="minorHAnsi"/>
          <w:sz w:val="22"/>
          <w:szCs w:val="22"/>
        </w:rPr>
      </w:pPr>
    </w:p>
    <w:p w14:paraId="6369E176" w14:textId="4D827819" w:rsidR="00064DCD" w:rsidRPr="007B42D7" w:rsidRDefault="00064DCD" w:rsidP="00683015">
      <w:pPr>
        <w:ind w:left="284" w:right="566"/>
        <w:rPr>
          <w:rFonts w:asciiTheme="minorHAnsi" w:hAnsiTheme="minorHAnsi"/>
          <w:sz w:val="22"/>
          <w:szCs w:val="22"/>
        </w:rPr>
      </w:pPr>
    </w:p>
    <w:p w14:paraId="214629CE" w14:textId="720A9105" w:rsidR="00064DCD" w:rsidRPr="007B42D7" w:rsidRDefault="00064DCD" w:rsidP="00683015">
      <w:pPr>
        <w:ind w:left="284" w:right="566"/>
        <w:rPr>
          <w:rFonts w:asciiTheme="minorHAnsi" w:hAnsiTheme="minorHAnsi"/>
          <w:sz w:val="22"/>
          <w:szCs w:val="22"/>
        </w:rPr>
      </w:pPr>
    </w:p>
    <w:p w14:paraId="4CBF4FC8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626499CD" w14:textId="77777777" w:rsidR="00064DCD" w:rsidRPr="007B42D7" w:rsidRDefault="00064DCD" w:rsidP="003F4EE6">
      <w:pPr>
        <w:ind w:left="6379"/>
        <w:rPr>
          <w:rFonts w:asciiTheme="minorHAnsi" w:hAnsiTheme="minorHAnsi"/>
          <w:strike/>
          <w:color w:val="002060"/>
          <w:sz w:val="22"/>
          <w:szCs w:val="22"/>
        </w:rPr>
      </w:pPr>
      <w:r w:rsidRPr="007B42D7">
        <w:rPr>
          <w:rFonts w:asciiTheme="minorHAnsi" w:hAnsiTheme="minorHAnsi"/>
          <w:color w:val="002060"/>
          <w:sz w:val="22"/>
          <w:szCs w:val="22"/>
        </w:rPr>
        <w:t xml:space="preserve">Spett.le </w:t>
      </w:r>
      <w:bookmarkStart w:id="0" w:name="RAGIONE_SOCIALE_CLIENTE_01"/>
      <w:bookmarkEnd w:id="0"/>
    </w:p>
    <w:p w14:paraId="486D27C3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1E9B38F6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43E4F608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41BF6161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7D795FFB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2DBC1E76" w14:textId="77777777" w:rsidR="007B42D7" w:rsidRPr="007B42D7" w:rsidRDefault="007B42D7" w:rsidP="007B42D7">
      <w:pPr>
        <w:ind w:left="284" w:right="566"/>
        <w:rPr>
          <w:rFonts w:asciiTheme="minorHAnsi" w:hAnsiTheme="minorHAnsi"/>
          <w:color w:val="002060"/>
          <w:sz w:val="22"/>
          <w:szCs w:val="22"/>
        </w:rPr>
      </w:pPr>
    </w:p>
    <w:p w14:paraId="34642482" w14:textId="58902A85" w:rsidR="00064DCD" w:rsidRPr="007B42D7" w:rsidRDefault="00064DCD" w:rsidP="007B42D7">
      <w:pPr>
        <w:ind w:left="284" w:right="566"/>
        <w:rPr>
          <w:rFonts w:asciiTheme="minorHAnsi" w:hAnsiTheme="minorHAnsi"/>
          <w:color w:val="002060"/>
          <w:sz w:val="22"/>
          <w:szCs w:val="22"/>
        </w:rPr>
      </w:pPr>
      <w:r w:rsidRPr="007B42D7">
        <w:rPr>
          <w:rFonts w:asciiTheme="minorHAnsi" w:hAnsiTheme="minorHAnsi"/>
          <w:color w:val="002060"/>
          <w:sz w:val="22"/>
          <w:szCs w:val="22"/>
        </w:rPr>
        <w:t xml:space="preserve">OFFERTA N. </w:t>
      </w:r>
      <w:bookmarkStart w:id="1" w:name="NUMERO_OFFERTA_01"/>
      <w:bookmarkEnd w:id="1"/>
      <w:r w:rsidRPr="007B42D7">
        <w:rPr>
          <w:rFonts w:asciiTheme="minorHAnsi" w:hAnsiTheme="minorHAnsi"/>
          <w:color w:val="002060"/>
          <w:sz w:val="22"/>
          <w:szCs w:val="22"/>
        </w:rPr>
        <w:t xml:space="preserve"> DEL </w:t>
      </w:r>
      <w:bookmarkStart w:id="2" w:name="DATA_OFFERTA_01"/>
      <w:bookmarkEnd w:id="2"/>
    </w:p>
    <w:p w14:paraId="00D960AE" w14:textId="77777777" w:rsidR="00064DCD" w:rsidRPr="007B42D7" w:rsidRDefault="00064DCD" w:rsidP="007B42D7">
      <w:pPr>
        <w:ind w:left="284" w:right="566"/>
        <w:rPr>
          <w:rFonts w:asciiTheme="minorHAnsi" w:hAnsiTheme="minorHAnsi"/>
          <w:color w:val="002060"/>
          <w:sz w:val="22"/>
          <w:szCs w:val="22"/>
        </w:rPr>
      </w:pPr>
    </w:p>
    <w:p w14:paraId="315A5FA4" w14:textId="77777777" w:rsidR="007B42D7" w:rsidRPr="007B42D7" w:rsidRDefault="007B42D7" w:rsidP="007B42D7">
      <w:pPr>
        <w:ind w:left="284" w:right="566"/>
        <w:rPr>
          <w:rFonts w:asciiTheme="minorHAnsi" w:hAnsiTheme="minorHAnsi"/>
          <w:color w:val="002060"/>
          <w:sz w:val="22"/>
          <w:szCs w:val="22"/>
        </w:rPr>
      </w:pPr>
    </w:p>
    <w:p w14:paraId="1D5287DA" w14:textId="77777777" w:rsidR="007B42D7" w:rsidRPr="007B42D7" w:rsidRDefault="007B42D7" w:rsidP="007B42D7">
      <w:pPr>
        <w:ind w:left="284" w:right="566"/>
        <w:rPr>
          <w:rFonts w:asciiTheme="minorHAnsi" w:hAnsiTheme="minorHAnsi"/>
          <w:color w:val="002060"/>
          <w:sz w:val="22"/>
          <w:szCs w:val="22"/>
        </w:rPr>
      </w:pPr>
    </w:p>
    <w:p w14:paraId="2E5E9155" w14:textId="3CE51EB1" w:rsidR="00064DCD" w:rsidRPr="007B42D7" w:rsidRDefault="003F4EE6" w:rsidP="007B42D7">
      <w:pPr>
        <w:ind w:left="284" w:right="566"/>
        <w:rPr>
          <w:rFonts w:asciiTheme="minorHAnsi" w:hAnsiTheme="minorHAnsi"/>
          <w:color w:val="002060"/>
          <w:sz w:val="22"/>
          <w:szCs w:val="22"/>
        </w:rPr>
      </w:pPr>
      <w:r w:rsidRPr="007B42D7">
        <w:rPr>
          <w:rFonts w:asciiTheme="minorHAnsi" w:hAnsiTheme="minorHAnsi"/>
          <w:color w:val="002060"/>
          <w:sz w:val="22"/>
          <w:szCs w:val="22"/>
        </w:rPr>
        <w:t>OGGETTO</w:t>
      </w:r>
      <w:r w:rsidR="00064DCD" w:rsidRPr="007B42D7">
        <w:rPr>
          <w:rFonts w:asciiTheme="minorHAnsi" w:hAnsiTheme="minorHAnsi"/>
          <w:color w:val="002060"/>
          <w:sz w:val="22"/>
          <w:szCs w:val="22"/>
        </w:rPr>
        <w:t xml:space="preserve">: </w:t>
      </w:r>
      <w:bookmarkStart w:id="3" w:name="TITOLO_OFFERTA_"/>
      <w:bookmarkEnd w:id="3"/>
    </w:p>
    <w:p w14:paraId="3CD73DC0" w14:textId="0796AC12" w:rsidR="007B42D7" w:rsidRPr="007B42D7" w:rsidRDefault="007B42D7" w:rsidP="007B42D7">
      <w:pPr>
        <w:ind w:left="284" w:right="566"/>
        <w:rPr>
          <w:rFonts w:asciiTheme="minorHAnsi" w:hAnsiTheme="minorHAnsi"/>
          <w:color w:val="002060"/>
          <w:sz w:val="22"/>
          <w:szCs w:val="22"/>
        </w:rPr>
      </w:pPr>
    </w:p>
    <w:p w14:paraId="60B61D84" w14:textId="77777777" w:rsidR="007B42D7" w:rsidRDefault="007B42D7" w:rsidP="007B42D7">
      <w:pPr>
        <w:ind w:left="284" w:right="566"/>
        <w:rPr>
          <w:rFonts w:asciiTheme="minorHAnsi" w:hAnsiTheme="minorHAnsi"/>
          <w:color w:val="002060"/>
          <w:sz w:val="22"/>
          <w:szCs w:val="22"/>
        </w:rPr>
      </w:pPr>
    </w:p>
    <w:p w14:paraId="3A53EDEE" w14:textId="4453DF9B" w:rsidR="007B42D7" w:rsidRPr="007B42D7" w:rsidRDefault="007B42D7" w:rsidP="007B42D7">
      <w:pPr>
        <w:spacing w:line="480" w:lineRule="auto"/>
        <w:ind w:left="284" w:right="566" w:firstLine="709"/>
        <w:rPr>
          <w:rFonts w:asciiTheme="minorHAnsi" w:hAnsiTheme="minorHAnsi"/>
          <w:color w:val="002060"/>
          <w:sz w:val="22"/>
          <w:szCs w:val="22"/>
        </w:rPr>
      </w:pPr>
      <w:r w:rsidRPr="007B42D7">
        <w:rPr>
          <w:rFonts w:asciiTheme="minorHAnsi" w:hAnsiTheme="minorHAnsi"/>
          <w:color w:val="002060"/>
          <w:sz w:val="22"/>
          <w:szCs w:val="22"/>
        </w:rPr>
        <w:t>Gentile Cliente,</w:t>
      </w:r>
    </w:p>
    <w:p w14:paraId="4F0C5B60" w14:textId="40C627A4" w:rsidR="007B42D7" w:rsidRPr="007B42D7" w:rsidRDefault="007B42D7" w:rsidP="007B42D7">
      <w:pPr>
        <w:spacing w:line="480" w:lineRule="auto"/>
        <w:ind w:left="284" w:right="566"/>
        <w:rPr>
          <w:rFonts w:asciiTheme="minorHAnsi" w:hAnsiTheme="minorHAnsi"/>
          <w:color w:val="002060"/>
          <w:sz w:val="22"/>
          <w:szCs w:val="22"/>
        </w:rPr>
      </w:pPr>
      <w:r w:rsidRPr="007B42D7">
        <w:rPr>
          <w:rFonts w:asciiTheme="minorHAnsi" w:hAnsiTheme="minorHAnsi"/>
          <w:color w:val="002060"/>
          <w:sz w:val="22"/>
          <w:szCs w:val="22"/>
        </w:rPr>
        <w:t>come da accordi intercorsi, siamo di seguito a proporre la nostra offerta per i servizi in oggetto.</w:t>
      </w:r>
    </w:p>
    <w:p w14:paraId="08539E6C" w14:textId="77777777" w:rsidR="007B42D7" w:rsidRDefault="007B42D7" w:rsidP="007B42D7">
      <w:pPr>
        <w:spacing w:line="480" w:lineRule="auto"/>
        <w:ind w:left="284" w:right="566"/>
        <w:rPr>
          <w:rFonts w:asciiTheme="minorHAnsi" w:hAnsiTheme="minorHAnsi"/>
          <w:color w:val="002060"/>
          <w:sz w:val="22"/>
          <w:szCs w:val="22"/>
        </w:rPr>
      </w:pPr>
    </w:p>
    <w:p w14:paraId="0CEB94C0" w14:textId="0C178BFF" w:rsidR="007B42D7" w:rsidRPr="007B42D7" w:rsidRDefault="007B42D7" w:rsidP="007B42D7">
      <w:pPr>
        <w:spacing w:line="480" w:lineRule="auto"/>
        <w:ind w:left="284" w:right="566" w:firstLine="709"/>
        <w:rPr>
          <w:rFonts w:asciiTheme="minorHAnsi" w:hAnsiTheme="minorHAnsi"/>
          <w:color w:val="002060"/>
          <w:sz w:val="22"/>
          <w:szCs w:val="22"/>
        </w:rPr>
      </w:pPr>
      <w:r w:rsidRPr="007B42D7">
        <w:rPr>
          <w:rFonts w:asciiTheme="minorHAnsi" w:hAnsiTheme="minorHAnsi"/>
          <w:color w:val="002060"/>
          <w:sz w:val="22"/>
          <w:szCs w:val="22"/>
        </w:rPr>
        <w:t xml:space="preserve">Restiamo a </w:t>
      </w:r>
      <w:r>
        <w:rPr>
          <w:rFonts w:asciiTheme="minorHAnsi" w:hAnsiTheme="minorHAnsi"/>
          <w:color w:val="002060"/>
          <w:sz w:val="22"/>
          <w:szCs w:val="22"/>
        </w:rPr>
        <w:t xml:space="preserve">completa </w:t>
      </w:r>
      <w:r w:rsidRPr="007B42D7">
        <w:rPr>
          <w:rFonts w:asciiTheme="minorHAnsi" w:hAnsiTheme="minorHAnsi"/>
          <w:color w:val="002060"/>
          <w:sz w:val="22"/>
          <w:szCs w:val="22"/>
        </w:rPr>
        <w:t>disposizione per qualsiasi delucidazione in merito e cogliamo l’occasione per porgere cordiali saluti.</w:t>
      </w:r>
    </w:p>
    <w:p w14:paraId="6A0D7551" w14:textId="33AC51C1" w:rsidR="007B42D7" w:rsidRDefault="007B42D7" w:rsidP="007B42D7">
      <w:pPr>
        <w:ind w:left="284" w:right="566"/>
        <w:rPr>
          <w:rFonts w:asciiTheme="minorHAnsi" w:hAnsiTheme="minorHAnsi"/>
          <w:color w:val="002060"/>
          <w:sz w:val="22"/>
          <w:szCs w:val="22"/>
        </w:rPr>
      </w:pPr>
    </w:p>
    <w:p w14:paraId="74C9296F" w14:textId="0C031686" w:rsidR="007B42D7" w:rsidRDefault="007B42D7" w:rsidP="007B42D7">
      <w:pPr>
        <w:ind w:left="284" w:right="566"/>
        <w:rPr>
          <w:rFonts w:asciiTheme="minorHAnsi" w:hAnsiTheme="minorHAnsi"/>
          <w:color w:val="002060"/>
          <w:sz w:val="22"/>
          <w:szCs w:val="22"/>
        </w:rPr>
      </w:pPr>
    </w:p>
    <w:p w14:paraId="6D83BCF0" w14:textId="6FC5FB22" w:rsidR="007B42D7" w:rsidRDefault="007B42D7" w:rsidP="007B42D7">
      <w:pPr>
        <w:ind w:left="7371" w:right="566"/>
        <w:jc w:val="center"/>
        <w:rPr>
          <w:rFonts w:asciiTheme="minorHAnsi" w:hAnsiTheme="minorHAnsi"/>
          <w:color w:val="002060"/>
          <w:sz w:val="22"/>
          <w:szCs w:val="22"/>
        </w:rPr>
      </w:pPr>
      <w:r>
        <w:rPr>
          <w:rFonts w:asciiTheme="minorHAnsi" w:hAnsiTheme="minorHAnsi"/>
          <w:color w:val="002060"/>
          <w:sz w:val="22"/>
          <w:szCs w:val="22"/>
        </w:rPr>
        <w:t>Gruppo SE.CO.GES. S.R.L.</w:t>
      </w:r>
    </w:p>
    <w:p w14:paraId="19402CF5" w14:textId="6860AE76" w:rsidR="007B42D7" w:rsidRPr="007B42D7" w:rsidRDefault="007B42D7" w:rsidP="007B42D7">
      <w:pPr>
        <w:ind w:left="7371" w:right="566"/>
        <w:jc w:val="center"/>
        <w:rPr>
          <w:rFonts w:asciiTheme="minorHAnsi" w:hAnsiTheme="minorHAnsi"/>
          <w:color w:val="002060"/>
          <w:sz w:val="22"/>
          <w:szCs w:val="22"/>
        </w:rPr>
      </w:pPr>
      <w:r>
        <w:rPr>
          <w:rFonts w:asciiTheme="minorHAnsi" w:hAnsiTheme="minorHAnsi"/>
          <w:color w:val="002060"/>
          <w:sz w:val="22"/>
          <w:szCs w:val="22"/>
        </w:rPr>
        <w:t>Ufficio Commerciale</w:t>
      </w:r>
    </w:p>
    <w:p w14:paraId="7CFA4477" w14:textId="77777777" w:rsidR="00064DCD" w:rsidRPr="007B42D7" w:rsidRDefault="00064DCD" w:rsidP="007B42D7">
      <w:pPr>
        <w:ind w:left="284" w:right="566"/>
        <w:rPr>
          <w:rFonts w:asciiTheme="minorHAnsi" w:hAnsiTheme="minorHAnsi"/>
          <w:sz w:val="22"/>
          <w:szCs w:val="22"/>
        </w:rPr>
      </w:pPr>
    </w:p>
    <w:p w14:paraId="282185BA" w14:textId="77777777" w:rsidR="00064DCD" w:rsidRPr="007B42D7" w:rsidRDefault="00064DCD" w:rsidP="007B42D7">
      <w:pPr>
        <w:ind w:left="284" w:right="566"/>
        <w:rPr>
          <w:rFonts w:asciiTheme="minorHAnsi" w:hAnsiTheme="minorHAnsi"/>
          <w:sz w:val="22"/>
          <w:szCs w:val="22"/>
        </w:rPr>
      </w:pPr>
      <w:bookmarkStart w:id="4" w:name="TESTO_INTESTAZIONE_"/>
      <w:bookmarkEnd w:id="4"/>
    </w:p>
    <w:p w14:paraId="2913EF70" w14:textId="77777777" w:rsidR="00064DCD" w:rsidRPr="007B42D7" w:rsidRDefault="00064DCD" w:rsidP="007B42D7">
      <w:pPr>
        <w:ind w:left="284" w:right="566"/>
        <w:rPr>
          <w:rFonts w:asciiTheme="minorHAnsi" w:hAnsiTheme="minorHAnsi"/>
          <w:sz w:val="22"/>
          <w:szCs w:val="22"/>
        </w:rPr>
      </w:pPr>
    </w:p>
    <w:p w14:paraId="1A6A5B1D" w14:textId="2FE5AA9B" w:rsidR="00064DCD" w:rsidRPr="007B42D7" w:rsidRDefault="00064DCD" w:rsidP="007B42D7">
      <w:pPr>
        <w:ind w:left="284" w:right="566"/>
        <w:rPr>
          <w:rFonts w:asciiTheme="minorHAnsi" w:hAnsiTheme="minorHAnsi"/>
          <w:sz w:val="22"/>
          <w:szCs w:val="22"/>
        </w:rPr>
      </w:pPr>
    </w:p>
    <w:p w14:paraId="306C277C" w14:textId="77777777" w:rsidR="00064DCD" w:rsidRPr="007B42D7" w:rsidRDefault="00064DCD" w:rsidP="007B42D7">
      <w:pPr>
        <w:ind w:left="284" w:right="566"/>
        <w:rPr>
          <w:rFonts w:asciiTheme="minorHAnsi" w:hAnsiTheme="minorHAnsi"/>
          <w:sz w:val="22"/>
          <w:szCs w:val="22"/>
        </w:rPr>
      </w:pPr>
    </w:p>
    <w:p w14:paraId="15BA959D" w14:textId="77777777" w:rsidR="00064DCD" w:rsidRPr="007B42D7" w:rsidRDefault="00064DCD" w:rsidP="007B42D7">
      <w:pPr>
        <w:ind w:left="284" w:right="566"/>
        <w:rPr>
          <w:rFonts w:asciiTheme="minorHAnsi" w:hAnsiTheme="minorHAnsi"/>
          <w:sz w:val="22"/>
          <w:szCs w:val="22"/>
        </w:rPr>
      </w:pPr>
    </w:p>
    <w:p w14:paraId="565C349C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0512F4BD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17332342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64248E01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7178BF75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3AA7F76E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27EF772C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401BEC45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682411A3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15C55A75" w14:textId="66DC8BC2" w:rsidR="007B42D7" w:rsidRDefault="007B42D7">
      <w:pPr>
        <w:suppressAutoHyphens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5D5C51F9" w14:textId="6461EAE0" w:rsidR="00064DCD" w:rsidRPr="007B42D7" w:rsidRDefault="00064DCD" w:rsidP="00064DCD">
      <w:pPr>
        <w:tabs>
          <w:tab w:val="left" w:pos="8445"/>
        </w:tabs>
        <w:rPr>
          <w:rFonts w:asciiTheme="minorHAnsi" w:hAnsiTheme="minorHAnsi"/>
          <w:sz w:val="22"/>
          <w:szCs w:val="22"/>
        </w:rPr>
      </w:pPr>
    </w:p>
    <w:p w14:paraId="26185800" w14:textId="141B3709" w:rsidR="00064DCD" w:rsidRPr="007B42D7" w:rsidRDefault="00064DCD" w:rsidP="004C3070">
      <w:pPr>
        <w:tabs>
          <w:tab w:val="left" w:pos="8445"/>
        </w:tabs>
        <w:ind w:left="284" w:right="425"/>
        <w:rPr>
          <w:rFonts w:asciiTheme="minorHAnsi" w:hAnsiTheme="minorHAnsi"/>
          <w:sz w:val="22"/>
          <w:szCs w:val="22"/>
        </w:rPr>
      </w:pPr>
    </w:p>
    <w:p w14:paraId="33DD375E" w14:textId="5A87C371" w:rsidR="00064DCD" w:rsidRPr="004C3070" w:rsidRDefault="004C3070" w:rsidP="004C3070">
      <w:pPr>
        <w:tabs>
          <w:tab w:val="left" w:pos="8820"/>
        </w:tabs>
        <w:ind w:left="284" w:right="425"/>
        <w:rPr>
          <w:rFonts w:asciiTheme="minorHAnsi" w:hAnsiTheme="minorHAnsi"/>
          <w:color w:val="002060"/>
          <w:sz w:val="22"/>
          <w:szCs w:val="22"/>
        </w:rPr>
      </w:pPr>
      <w:r w:rsidRPr="004C3070">
        <w:rPr>
          <w:rFonts w:asciiTheme="minorHAnsi" w:hAnsiTheme="minorHAnsi"/>
          <w:color w:val="002060"/>
          <w:sz w:val="22"/>
          <w:szCs w:val="22"/>
        </w:rPr>
        <w:t xml:space="preserve">Gentile Cliente, </w:t>
      </w:r>
    </w:p>
    <w:p w14:paraId="2561A416" w14:textId="6DC426F1" w:rsidR="004C3070" w:rsidRPr="004C3070" w:rsidRDefault="004C3070" w:rsidP="004C3070">
      <w:pPr>
        <w:tabs>
          <w:tab w:val="left" w:pos="8820"/>
        </w:tabs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1916EFCD" w14:textId="4D0C6894" w:rsidR="004C3070" w:rsidRPr="004C3070" w:rsidRDefault="004C3070" w:rsidP="004C3070">
      <w:pPr>
        <w:tabs>
          <w:tab w:val="left" w:pos="8820"/>
        </w:tabs>
        <w:ind w:left="284" w:right="425"/>
        <w:rPr>
          <w:rFonts w:asciiTheme="minorHAnsi" w:hAnsiTheme="minorHAnsi"/>
          <w:color w:val="002060"/>
          <w:sz w:val="22"/>
          <w:szCs w:val="22"/>
        </w:rPr>
      </w:pPr>
      <w:r w:rsidRPr="004C3070">
        <w:rPr>
          <w:rFonts w:asciiTheme="minorHAnsi" w:hAnsiTheme="minorHAnsi"/>
          <w:color w:val="002060"/>
          <w:sz w:val="22"/>
          <w:szCs w:val="22"/>
        </w:rPr>
        <w:t>di seguito la descrizione dell’offerta.</w:t>
      </w:r>
    </w:p>
    <w:p w14:paraId="7014CD34" w14:textId="77777777" w:rsidR="004C3070" w:rsidRPr="007B42D7" w:rsidRDefault="004C3070" w:rsidP="004C3070">
      <w:pPr>
        <w:tabs>
          <w:tab w:val="left" w:pos="8820"/>
        </w:tabs>
        <w:ind w:left="284" w:right="425"/>
        <w:rPr>
          <w:rFonts w:asciiTheme="minorHAnsi" w:hAnsiTheme="minorHAnsi"/>
          <w:sz w:val="22"/>
          <w:szCs w:val="22"/>
        </w:rPr>
      </w:pPr>
    </w:p>
    <w:p w14:paraId="48A1D0EA" w14:textId="7A1B56C7" w:rsidR="00064DCD" w:rsidRPr="004C3070" w:rsidRDefault="00064DCD" w:rsidP="004C3070">
      <w:pPr>
        <w:tabs>
          <w:tab w:val="left" w:pos="4770"/>
        </w:tabs>
        <w:ind w:left="284" w:right="425"/>
        <w:rPr>
          <w:rFonts w:asciiTheme="minorHAnsi" w:hAnsiTheme="minorHAnsi"/>
          <w:color w:val="002060"/>
          <w:sz w:val="22"/>
          <w:szCs w:val="22"/>
        </w:rPr>
      </w:pPr>
      <w:bookmarkStart w:id="5" w:name="SERVIZI_"/>
      <w:bookmarkEnd w:id="5"/>
    </w:p>
    <w:p w14:paraId="05DCFED1" w14:textId="77777777" w:rsidR="003F4EE6" w:rsidRPr="004C3070" w:rsidRDefault="003F4EE6" w:rsidP="004C3070">
      <w:pPr>
        <w:tabs>
          <w:tab w:val="left" w:pos="4770"/>
        </w:tabs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6C207606" w14:textId="77777777" w:rsidR="003F4EE6" w:rsidRPr="004C3070" w:rsidRDefault="003F4EE6" w:rsidP="004C3070">
      <w:pPr>
        <w:tabs>
          <w:tab w:val="left" w:pos="4770"/>
        </w:tabs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02D86A97" w14:textId="77777777" w:rsidR="00064DCD" w:rsidRPr="004C3070" w:rsidRDefault="00064DCD" w:rsidP="004C3070">
      <w:pPr>
        <w:tabs>
          <w:tab w:val="left" w:pos="4770"/>
        </w:tabs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731B1CA6" w14:textId="61CDD11D" w:rsidR="00064DCD" w:rsidRPr="004C3070" w:rsidRDefault="00064DCD" w:rsidP="004C3070">
      <w:pPr>
        <w:tabs>
          <w:tab w:val="left" w:pos="8445"/>
        </w:tabs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3D2DBC9D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6B4C0239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7A1764E5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3D44D3B8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503077F0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40148D19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14203223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7AEFD2E2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317D54B0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592BAE63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25EFF642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4C77CA22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4DCE20C8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79E99CF3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681B2AC5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69C7CCB6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34D389E5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5894B72A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2A2AE7B4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000BD249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677DD399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5FB87789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0D604712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44CC8F25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67948C95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2842801B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22D5D2D4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7C3BFCD1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642C5229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543E563F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17AFA218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01292B67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  <w:bookmarkStart w:id="6" w:name="_GoBack"/>
      <w:bookmarkEnd w:id="6"/>
    </w:p>
    <w:p w14:paraId="050F39A9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5AAD32F4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311244AE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7F147F95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5C4AEBC4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2FDC254B" w14:textId="7D00EE8D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27CC8EE3" w14:textId="076C4935" w:rsidR="00064DCD" w:rsidRPr="004C3070" w:rsidRDefault="00064DCD" w:rsidP="004C3070">
      <w:pPr>
        <w:tabs>
          <w:tab w:val="left" w:pos="4545"/>
        </w:tabs>
        <w:ind w:left="284" w:right="425"/>
        <w:rPr>
          <w:rFonts w:asciiTheme="minorHAnsi" w:hAnsiTheme="minorHAnsi"/>
          <w:color w:val="002060"/>
          <w:sz w:val="22"/>
          <w:szCs w:val="22"/>
        </w:rPr>
      </w:pPr>
      <w:r w:rsidRPr="004C3070">
        <w:rPr>
          <w:rFonts w:asciiTheme="minorHAnsi" w:hAnsiTheme="minorHAnsi"/>
          <w:color w:val="002060"/>
          <w:sz w:val="22"/>
          <w:szCs w:val="22"/>
        </w:rPr>
        <w:tab/>
      </w:r>
    </w:p>
    <w:p w14:paraId="56C3ADE2" w14:textId="0E67F1B0" w:rsidR="004C3070" w:rsidRPr="004C3070" w:rsidRDefault="004C3070" w:rsidP="004C3070">
      <w:pPr>
        <w:tabs>
          <w:tab w:val="left" w:pos="4545"/>
        </w:tabs>
        <w:jc w:val="center"/>
        <w:rPr>
          <w:rFonts w:asciiTheme="minorHAnsi" w:hAnsiTheme="minorHAnsi"/>
          <w:b/>
          <w:color w:val="002060"/>
          <w:sz w:val="32"/>
          <w:szCs w:val="22"/>
        </w:rPr>
      </w:pPr>
      <w:r w:rsidRPr="004C3070">
        <w:rPr>
          <w:rFonts w:asciiTheme="minorHAnsi" w:hAnsiTheme="minorHAnsi"/>
          <w:b/>
          <w:color w:val="002060"/>
          <w:sz w:val="32"/>
          <w:szCs w:val="22"/>
        </w:rPr>
        <w:t>MODULO D’ORDINE</w:t>
      </w:r>
    </w:p>
    <w:p w14:paraId="0A3EB09F" w14:textId="48306828" w:rsidR="004C3070" w:rsidRDefault="004C3070" w:rsidP="007B42D7">
      <w:pPr>
        <w:tabs>
          <w:tab w:val="left" w:pos="4545"/>
        </w:tabs>
        <w:rPr>
          <w:rFonts w:asciiTheme="minorHAnsi" w:hAnsiTheme="minorHAnsi"/>
          <w:color w:val="002060"/>
          <w:sz w:val="22"/>
          <w:szCs w:val="22"/>
        </w:rPr>
      </w:pPr>
      <w:r w:rsidRPr="007B42D7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E9F86F" wp14:editId="4B8A5B15">
                <wp:simplePos x="0" y="0"/>
                <wp:positionH relativeFrom="column">
                  <wp:posOffset>3434715</wp:posOffset>
                </wp:positionH>
                <wp:positionV relativeFrom="paragraph">
                  <wp:posOffset>81915</wp:posOffset>
                </wp:positionV>
                <wp:extent cx="3295650" cy="1085850"/>
                <wp:effectExtent l="0" t="0" r="19050" b="19050"/>
                <wp:wrapNone/>
                <wp:docPr id="4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108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D07241" w14:textId="77777777" w:rsidR="00064DCD" w:rsidRPr="007B42D7" w:rsidRDefault="00064DCD" w:rsidP="00064DCD">
                            <w:pPr>
                              <w:tabs>
                                <w:tab w:val="left" w:pos="4770"/>
                              </w:tabs>
                              <w:rPr>
                                <w:rFonts w:asciiTheme="minorHAnsi" w:hAnsiTheme="minorHAnsi"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7B42D7">
                              <w:rPr>
                                <w:rFonts w:asciiTheme="minorHAnsi" w:hAnsiTheme="minorHAnsi"/>
                                <w:color w:val="002060"/>
                                <w:sz w:val="22"/>
                                <w:szCs w:val="22"/>
                              </w:rPr>
                              <w:t>CLIENTE:</w:t>
                            </w:r>
                          </w:p>
                          <w:p w14:paraId="6FBC22CC" w14:textId="77777777" w:rsidR="00064DCD" w:rsidRPr="007B42D7" w:rsidRDefault="00064DCD" w:rsidP="00064DCD">
                            <w:pPr>
                              <w:tabs>
                                <w:tab w:val="left" w:pos="4770"/>
                              </w:tabs>
                              <w:rPr>
                                <w:rFonts w:asciiTheme="minorHAnsi" w:hAnsiTheme="minorHAnsi"/>
                                <w:color w:val="002060"/>
                                <w:sz w:val="22"/>
                                <w:szCs w:val="22"/>
                              </w:rPr>
                            </w:pPr>
                            <w:bookmarkStart w:id="7" w:name="RAGIONE_SOCIALE_CLIENTE_02"/>
                            <w:bookmarkEnd w:id="7"/>
                          </w:p>
                          <w:p w14:paraId="1F8FCE58" w14:textId="77777777" w:rsidR="00064DCD" w:rsidRPr="007B42D7" w:rsidRDefault="00064DCD" w:rsidP="00064DCD">
                            <w:pPr>
                              <w:tabs>
                                <w:tab w:val="left" w:pos="4770"/>
                              </w:tabs>
                              <w:rPr>
                                <w:rFonts w:asciiTheme="minorHAnsi" w:hAnsiTheme="minorHAnsi"/>
                                <w:color w:val="002060"/>
                                <w:sz w:val="22"/>
                                <w:szCs w:val="22"/>
                              </w:rPr>
                            </w:pPr>
                            <w:bookmarkStart w:id="8" w:name="INDIRIZZO_"/>
                            <w:bookmarkEnd w:id="8"/>
                          </w:p>
                          <w:p w14:paraId="6AEBBE8A" w14:textId="77777777" w:rsidR="00064DCD" w:rsidRPr="007B42D7" w:rsidRDefault="00064DCD" w:rsidP="00064DCD">
                            <w:pPr>
                              <w:tabs>
                                <w:tab w:val="left" w:pos="4770"/>
                              </w:tabs>
                              <w:rPr>
                                <w:rFonts w:asciiTheme="minorHAnsi" w:hAnsiTheme="minorHAnsi"/>
                                <w:color w:val="002060"/>
                                <w:sz w:val="22"/>
                                <w:szCs w:val="22"/>
                              </w:rPr>
                            </w:pPr>
                            <w:bookmarkStart w:id="9" w:name="CAP_"/>
                            <w:bookmarkEnd w:id="9"/>
                            <w:r w:rsidRPr="007B42D7">
                              <w:rPr>
                                <w:rFonts w:asciiTheme="minorHAnsi" w:hAnsiTheme="minorHAnsi"/>
                                <w:color w:val="002060"/>
                                <w:sz w:val="22"/>
                                <w:szCs w:val="22"/>
                              </w:rPr>
                              <w:t xml:space="preserve">, </w:t>
                            </w:r>
                            <w:bookmarkStart w:id="10" w:name="LOCALITA_"/>
                            <w:bookmarkEnd w:id="10"/>
                            <w:r w:rsidRPr="007B42D7">
                              <w:rPr>
                                <w:rFonts w:asciiTheme="minorHAnsi" w:hAnsiTheme="minorHAnsi"/>
                                <w:color w:val="002060"/>
                                <w:sz w:val="22"/>
                                <w:szCs w:val="22"/>
                              </w:rPr>
                              <w:t xml:space="preserve">, </w:t>
                            </w:r>
                            <w:bookmarkStart w:id="11" w:name="PROVINCIA_"/>
                            <w:bookmarkEnd w:id="11"/>
                          </w:p>
                          <w:p w14:paraId="70F9934A" w14:textId="77777777" w:rsidR="00064DCD" w:rsidRPr="007B42D7" w:rsidRDefault="00064DCD" w:rsidP="00064DCD">
                            <w:pPr>
                              <w:rPr>
                                <w:rFonts w:asciiTheme="minorHAnsi" w:hAnsiTheme="minorHAnsi"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7B42D7">
                              <w:rPr>
                                <w:rFonts w:asciiTheme="minorHAnsi" w:hAnsiTheme="minorHAnsi"/>
                                <w:color w:val="002060"/>
                                <w:sz w:val="22"/>
                                <w:szCs w:val="22"/>
                              </w:rPr>
                              <w:t>(di seguito Cliente)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E9F86F" id="_x0000_t202" coordsize="21600,21600" o:spt="202" path="m,l,21600r21600,l21600,xe">
                <v:stroke joinstyle="miter"/>
                <v:path gradientshapeok="t" o:connecttype="rect"/>
              </v:shapetype>
              <v:shape id="Casella di testo 4" o:spid="_x0000_s1026" type="#_x0000_t202" style="position:absolute;margin-left:270.45pt;margin-top:6.45pt;width:259.5pt;height:8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" fillcolor="white [3201]" strokeweight=".5pt">
                <v:textbox>
                  <w:txbxContent>
                    <w:p w14:paraId="78D07241" w14:textId="77777777" w:rsidR="00064DCD" w:rsidRPr="007B42D7" w:rsidRDefault="00064DCD" w:rsidP="00064DCD">
                      <w:pPr>
                        <w:tabs>
                          <w:tab w:val="left" w:pos="4770"/>
                        </w:tabs>
                        <w:rPr>
                          <w:rFonts w:asciiTheme="minorHAnsi" w:hAnsiTheme="minorHAnsi"/>
                          <w:color w:val="002060"/>
                          <w:sz w:val="22"/>
                          <w:szCs w:val="22"/>
                        </w:rPr>
                      </w:pPr>
                      <w:r w:rsidRPr="007B42D7">
                        <w:rPr>
                          <w:rFonts w:asciiTheme="minorHAnsi" w:hAnsiTheme="minorHAnsi"/>
                          <w:color w:val="002060"/>
                          <w:sz w:val="22"/>
                          <w:szCs w:val="22"/>
                        </w:rPr>
                        <w:t>CLIENTE:</w:t>
                      </w:r>
                    </w:p>
                    <w:p w14:paraId="6FBC22CC" w14:textId="77777777" w:rsidR="00064DCD" w:rsidRPr="007B42D7" w:rsidRDefault="00064DCD" w:rsidP="00064DCD">
                      <w:pPr>
                        <w:tabs>
                          <w:tab w:val="left" w:pos="4770"/>
                        </w:tabs>
                        <w:rPr>
                          <w:rFonts w:asciiTheme="minorHAnsi" w:hAnsiTheme="minorHAnsi"/>
                          <w:color w:val="002060"/>
                          <w:sz w:val="22"/>
                          <w:szCs w:val="22"/>
                        </w:rPr>
                      </w:pPr>
                      <w:bookmarkStart w:id="12" w:name="RAGIONE_SOCIALE_CLIENTE_02"/>
                      <w:bookmarkEnd w:id="12"/>
                    </w:p>
                    <w:p w14:paraId="1F8FCE58" w14:textId="77777777" w:rsidR="00064DCD" w:rsidRPr="007B42D7" w:rsidRDefault="00064DCD" w:rsidP="00064DCD">
                      <w:pPr>
                        <w:tabs>
                          <w:tab w:val="left" w:pos="4770"/>
                        </w:tabs>
                        <w:rPr>
                          <w:rFonts w:asciiTheme="minorHAnsi" w:hAnsiTheme="minorHAnsi"/>
                          <w:color w:val="002060"/>
                          <w:sz w:val="22"/>
                          <w:szCs w:val="22"/>
                        </w:rPr>
                      </w:pPr>
                      <w:bookmarkStart w:id="13" w:name="INDIRIZZO_"/>
                      <w:bookmarkEnd w:id="13"/>
                    </w:p>
                    <w:p w14:paraId="6AEBBE8A" w14:textId="77777777" w:rsidR="00064DCD" w:rsidRPr="007B42D7" w:rsidRDefault="00064DCD" w:rsidP="00064DCD">
                      <w:pPr>
                        <w:tabs>
                          <w:tab w:val="left" w:pos="4770"/>
                        </w:tabs>
                        <w:rPr>
                          <w:rFonts w:asciiTheme="minorHAnsi" w:hAnsiTheme="minorHAnsi"/>
                          <w:color w:val="002060"/>
                          <w:sz w:val="22"/>
                          <w:szCs w:val="22"/>
                        </w:rPr>
                      </w:pPr>
                      <w:bookmarkStart w:id="14" w:name="CAP_"/>
                      <w:bookmarkEnd w:id="14"/>
                      <w:r w:rsidRPr="007B42D7">
                        <w:rPr>
                          <w:rFonts w:asciiTheme="minorHAnsi" w:hAnsiTheme="minorHAnsi"/>
                          <w:color w:val="002060"/>
                          <w:sz w:val="22"/>
                          <w:szCs w:val="22"/>
                        </w:rPr>
                        <w:t xml:space="preserve">, </w:t>
                      </w:r>
                      <w:bookmarkStart w:id="15" w:name="LOCALITA_"/>
                      <w:bookmarkEnd w:id="15"/>
                      <w:r w:rsidRPr="007B42D7">
                        <w:rPr>
                          <w:rFonts w:asciiTheme="minorHAnsi" w:hAnsiTheme="minorHAnsi"/>
                          <w:color w:val="002060"/>
                          <w:sz w:val="22"/>
                          <w:szCs w:val="22"/>
                        </w:rPr>
                        <w:t xml:space="preserve">, </w:t>
                      </w:r>
                      <w:bookmarkStart w:id="16" w:name="PROVINCIA_"/>
                      <w:bookmarkEnd w:id="16"/>
                    </w:p>
                    <w:p w14:paraId="70F9934A" w14:textId="77777777" w:rsidR="00064DCD" w:rsidRPr="007B42D7" w:rsidRDefault="00064DCD" w:rsidP="00064DCD">
                      <w:pPr>
                        <w:rPr>
                          <w:rFonts w:asciiTheme="minorHAnsi" w:hAnsiTheme="minorHAnsi"/>
                          <w:color w:val="002060"/>
                          <w:sz w:val="22"/>
                          <w:szCs w:val="22"/>
                        </w:rPr>
                      </w:pPr>
                      <w:r w:rsidRPr="007B42D7">
                        <w:rPr>
                          <w:rFonts w:asciiTheme="minorHAnsi" w:hAnsiTheme="minorHAnsi"/>
                          <w:color w:val="002060"/>
                          <w:sz w:val="22"/>
                          <w:szCs w:val="22"/>
                        </w:rPr>
                        <w:t>(di seguito Cliente)</w:t>
                      </w:r>
                    </w:p>
                  </w:txbxContent>
                </v:textbox>
              </v:shape>
            </w:pict>
          </mc:Fallback>
        </mc:AlternateContent>
      </w:r>
    </w:p>
    <w:p w14:paraId="62A3B0FA" w14:textId="1420C4F3" w:rsidR="00064DCD" w:rsidRPr="007B42D7" w:rsidRDefault="00064DCD" w:rsidP="007B42D7">
      <w:pPr>
        <w:tabs>
          <w:tab w:val="left" w:pos="4545"/>
        </w:tabs>
        <w:rPr>
          <w:rFonts w:asciiTheme="minorHAnsi" w:hAnsiTheme="minorHAnsi"/>
          <w:color w:val="002060"/>
          <w:sz w:val="22"/>
          <w:szCs w:val="22"/>
        </w:rPr>
      </w:pPr>
      <w:r w:rsidRPr="007B42D7">
        <w:rPr>
          <w:rFonts w:asciiTheme="minorHAnsi" w:hAnsiTheme="minorHAnsi"/>
          <w:color w:val="002060"/>
          <w:sz w:val="22"/>
          <w:szCs w:val="22"/>
        </w:rPr>
        <w:t>Spett.le GRUPPO SE.CO.GES. SRL</w:t>
      </w:r>
    </w:p>
    <w:p w14:paraId="3CC95B7C" w14:textId="26897405" w:rsidR="00064DCD" w:rsidRPr="007B42D7" w:rsidRDefault="00064DCD" w:rsidP="00064DCD">
      <w:pPr>
        <w:tabs>
          <w:tab w:val="left" w:pos="6330"/>
        </w:tabs>
        <w:rPr>
          <w:rFonts w:asciiTheme="minorHAnsi" w:hAnsiTheme="minorHAnsi"/>
          <w:color w:val="002060"/>
          <w:sz w:val="22"/>
          <w:szCs w:val="22"/>
        </w:rPr>
      </w:pPr>
      <w:r w:rsidRPr="007B42D7">
        <w:rPr>
          <w:rFonts w:asciiTheme="minorHAnsi" w:hAnsiTheme="minorHAnsi"/>
          <w:color w:val="002060"/>
          <w:sz w:val="22"/>
          <w:szCs w:val="22"/>
        </w:rPr>
        <w:t>Via Achille Grandi 8</w:t>
      </w:r>
      <w:r w:rsidRPr="007B42D7">
        <w:rPr>
          <w:rFonts w:asciiTheme="minorHAnsi" w:hAnsiTheme="minorHAnsi"/>
          <w:color w:val="002060"/>
          <w:sz w:val="22"/>
          <w:szCs w:val="22"/>
        </w:rPr>
        <w:tab/>
      </w:r>
    </w:p>
    <w:p w14:paraId="13C776C5" w14:textId="77777777" w:rsidR="00064DCD" w:rsidRPr="007B42D7" w:rsidRDefault="00064DCD" w:rsidP="00064DCD">
      <w:pPr>
        <w:tabs>
          <w:tab w:val="left" w:pos="4770"/>
        </w:tabs>
        <w:rPr>
          <w:rFonts w:asciiTheme="minorHAnsi" w:hAnsiTheme="minorHAnsi"/>
          <w:color w:val="002060"/>
          <w:sz w:val="22"/>
          <w:szCs w:val="22"/>
        </w:rPr>
      </w:pPr>
      <w:r w:rsidRPr="007B42D7">
        <w:rPr>
          <w:rFonts w:asciiTheme="minorHAnsi" w:hAnsiTheme="minorHAnsi"/>
          <w:color w:val="002060"/>
          <w:sz w:val="22"/>
          <w:szCs w:val="22"/>
        </w:rPr>
        <w:t>25125 Brescia</w:t>
      </w:r>
    </w:p>
    <w:p w14:paraId="66242B6C" w14:textId="77777777" w:rsidR="00064DCD" w:rsidRPr="007B42D7" w:rsidRDefault="00064DCD" w:rsidP="00064DCD">
      <w:pPr>
        <w:tabs>
          <w:tab w:val="left" w:pos="4770"/>
        </w:tabs>
        <w:rPr>
          <w:rFonts w:asciiTheme="minorHAnsi" w:hAnsiTheme="minorHAnsi"/>
          <w:color w:val="002060"/>
          <w:sz w:val="22"/>
          <w:szCs w:val="22"/>
        </w:rPr>
      </w:pPr>
      <w:r w:rsidRPr="007B42D7">
        <w:rPr>
          <w:rFonts w:asciiTheme="minorHAnsi" w:hAnsiTheme="minorHAnsi"/>
          <w:color w:val="002060"/>
          <w:sz w:val="22"/>
          <w:szCs w:val="22"/>
        </w:rPr>
        <w:t>P.I. e C.F. 02913430985</w:t>
      </w:r>
    </w:p>
    <w:p w14:paraId="14A2AF7F" w14:textId="77777777" w:rsidR="00064DCD" w:rsidRPr="007B42D7" w:rsidRDefault="00064DCD" w:rsidP="00064DCD">
      <w:pPr>
        <w:tabs>
          <w:tab w:val="left" w:pos="4770"/>
        </w:tabs>
        <w:rPr>
          <w:rFonts w:asciiTheme="minorHAnsi" w:hAnsiTheme="minorHAnsi"/>
          <w:color w:val="002060"/>
          <w:sz w:val="22"/>
          <w:szCs w:val="22"/>
        </w:rPr>
      </w:pPr>
      <w:r w:rsidRPr="007B42D7">
        <w:rPr>
          <w:rFonts w:asciiTheme="minorHAnsi" w:hAnsiTheme="minorHAnsi"/>
          <w:color w:val="002060"/>
          <w:sz w:val="22"/>
          <w:szCs w:val="22"/>
        </w:rPr>
        <w:t>(di seguito Fornitore)</w:t>
      </w:r>
    </w:p>
    <w:p w14:paraId="403345C5" w14:textId="77777777" w:rsidR="00064DCD" w:rsidRPr="007B42D7" w:rsidRDefault="00064DCD" w:rsidP="00064DCD">
      <w:pPr>
        <w:tabs>
          <w:tab w:val="left" w:pos="4770"/>
        </w:tabs>
        <w:rPr>
          <w:rFonts w:asciiTheme="minorHAnsi" w:hAnsiTheme="minorHAnsi"/>
          <w:color w:val="002060"/>
          <w:sz w:val="22"/>
          <w:szCs w:val="22"/>
        </w:rPr>
      </w:pPr>
    </w:p>
    <w:p w14:paraId="0A087DF9" w14:textId="77777777" w:rsidR="00064DCD" w:rsidRPr="007B42D7" w:rsidRDefault="00064DCD" w:rsidP="00064DCD">
      <w:pPr>
        <w:tabs>
          <w:tab w:val="left" w:pos="4770"/>
        </w:tabs>
        <w:rPr>
          <w:rFonts w:asciiTheme="minorHAnsi" w:hAnsiTheme="minorHAnsi"/>
          <w:color w:val="002060"/>
          <w:sz w:val="22"/>
          <w:szCs w:val="22"/>
        </w:rPr>
      </w:pPr>
    </w:p>
    <w:p w14:paraId="02D5600D" w14:textId="77777777" w:rsidR="00064DCD" w:rsidRPr="007B42D7" w:rsidRDefault="00064DCD" w:rsidP="00064DCD">
      <w:pPr>
        <w:tabs>
          <w:tab w:val="left" w:pos="4770"/>
        </w:tabs>
        <w:rPr>
          <w:rFonts w:asciiTheme="minorHAnsi" w:hAnsiTheme="minorHAnsi"/>
          <w:color w:val="002060"/>
          <w:sz w:val="22"/>
          <w:szCs w:val="22"/>
        </w:rPr>
      </w:pPr>
      <w:r w:rsidRPr="007B42D7">
        <w:rPr>
          <w:rFonts w:asciiTheme="minorHAnsi" w:hAnsiTheme="minorHAnsi"/>
          <w:color w:val="002060"/>
          <w:sz w:val="22"/>
          <w:szCs w:val="22"/>
        </w:rPr>
        <w:t xml:space="preserve">ORDINE CLIENTE / Offerta n. </w:t>
      </w:r>
      <w:bookmarkStart w:id="17" w:name="NUMERO_OFFERTA_02"/>
      <w:bookmarkEnd w:id="17"/>
      <w:r w:rsidRPr="007B42D7">
        <w:rPr>
          <w:rFonts w:asciiTheme="minorHAnsi" w:hAnsiTheme="minorHAnsi"/>
          <w:color w:val="002060"/>
          <w:sz w:val="22"/>
          <w:szCs w:val="22"/>
        </w:rPr>
        <w:t xml:space="preserve"> del </w:t>
      </w:r>
      <w:bookmarkStart w:id="18" w:name="DATA_OFFERTA_02"/>
      <w:bookmarkEnd w:id="18"/>
    </w:p>
    <w:p w14:paraId="4ED274BD" w14:textId="77777777" w:rsidR="00064DCD" w:rsidRPr="007B42D7" w:rsidRDefault="00064DCD" w:rsidP="00064DCD">
      <w:pPr>
        <w:tabs>
          <w:tab w:val="left" w:pos="4770"/>
        </w:tabs>
        <w:rPr>
          <w:rFonts w:asciiTheme="minorHAnsi" w:hAnsiTheme="minorHAnsi"/>
          <w:color w:val="002060"/>
          <w:sz w:val="22"/>
          <w:szCs w:val="22"/>
        </w:rPr>
      </w:pPr>
    </w:p>
    <w:p w14:paraId="7AD56255" w14:textId="77777777" w:rsidR="00064DCD" w:rsidRPr="007B42D7" w:rsidRDefault="00064DCD" w:rsidP="00064DCD">
      <w:pPr>
        <w:tabs>
          <w:tab w:val="left" w:pos="4770"/>
        </w:tabs>
        <w:rPr>
          <w:rFonts w:asciiTheme="minorHAnsi" w:hAnsiTheme="minorHAnsi"/>
          <w:color w:val="002060"/>
          <w:sz w:val="22"/>
          <w:szCs w:val="22"/>
        </w:rPr>
      </w:pPr>
      <w:bookmarkStart w:id="19" w:name="ARTICOLI_"/>
      <w:bookmarkEnd w:id="19"/>
    </w:p>
    <w:p w14:paraId="672A4865" w14:textId="1AC31E11" w:rsidR="00064DCD" w:rsidRPr="007B42D7" w:rsidRDefault="006140A4" w:rsidP="00064DCD">
      <w:pPr>
        <w:tabs>
          <w:tab w:val="left" w:pos="4770"/>
        </w:tabs>
        <w:rPr>
          <w:rFonts w:asciiTheme="minorHAnsi" w:hAnsiTheme="minorHAnsi"/>
          <w:color w:val="002060"/>
          <w:sz w:val="22"/>
          <w:szCs w:val="22"/>
        </w:rPr>
      </w:pPr>
      <w:r w:rsidRPr="007B42D7">
        <w:rPr>
          <w:rFonts w:asciiTheme="minorHAnsi" w:hAnsiTheme="minorHAnsi"/>
          <w:noProof/>
          <w:color w:val="00206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750CF5" wp14:editId="336D6A80">
                <wp:simplePos x="0" y="0"/>
                <wp:positionH relativeFrom="column">
                  <wp:posOffset>-32385</wp:posOffset>
                </wp:positionH>
                <wp:positionV relativeFrom="paragraph">
                  <wp:posOffset>172720</wp:posOffset>
                </wp:positionV>
                <wp:extent cx="5572125" cy="1009650"/>
                <wp:effectExtent l="0" t="0" r="28575" b="19050"/>
                <wp:wrapNone/>
                <wp:docPr id="6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125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1FE0BE" w14:textId="77777777" w:rsidR="00064DCD" w:rsidRPr="007B42D7" w:rsidRDefault="00064DCD" w:rsidP="00064DCD">
                            <w:pPr>
                              <w:rPr>
                                <w:rFonts w:asciiTheme="minorHAnsi" w:hAnsiTheme="minorHAnsi"/>
                                <w:color w:val="002060"/>
                              </w:rPr>
                            </w:pPr>
                            <w:r w:rsidRPr="007B42D7">
                              <w:rPr>
                                <w:rFonts w:asciiTheme="minorHAnsi" w:hAnsiTheme="minorHAnsi"/>
                                <w:color w:val="002060"/>
                              </w:rPr>
                              <w:t xml:space="preserve">Validità offerta n. </w:t>
                            </w:r>
                            <w:bookmarkStart w:id="20" w:name="NUMERO_OFFERTA_03"/>
                            <w:bookmarkEnd w:id="20"/>
                            <w:r w:rsidRPr="007B42D7">
                              <w:rPr>
                                <w:rFonts w:asciiTheme="minorHAnsi" w:hAnsiTheme="minorHAnsi"/>
                                <w:color w:val="002060"/>
                              </w:rPr>
                              <w:t xml:space="preserve">:  </w:t>
                            </w:r>
                            <w:bookmarkStart w:id="21" w:name="TESTO_VALIDITA_OFFERTA_"/>
                            <w:bookmarkEnd w:id="21"/>
                          </w:p>
                          <w:p w14:paraId="26FDA0F5" w14:textId="77777777" w:rsidR="00064DCD" w:rsidRPr="007B42D7" w:rsidRDefault="00064DCD" w:rsidP="00064DCD">
                            <w:pPr>
                              <w:rPr>
                                <w:rFonts w:asciiTheme="minorHAnsi" w:hAnsiTheme="minorHAnsi"/>
                                <w:color w:val="002060"/>
                              </w:rPr>
                            </w:pPr>
                            <w:r w:rsidRPr="007B42D7">
                              <w:rPr>
                                <w:rFonts w:asciiTheme="minorHAnsi" w:hAnsiTheme="minorHAnsi"/>
                                <w:color w:val="002060"/>
                              </w:rPr>
                              <w:t xml:space="preserve">Tempi di consegna: n. </w:t>
                            </w:r>
                            <w:bookmarkStart w:id="22" w:name="TEMPI_DI_CONSEGNA_"/>
                            <w:bookmarkEnd w:id="22"/>
                            <w:r w:rsidRPr="007B42D7">
                              <w:rPr>
                                <w:rFonts w:asciiTheme="minorHAnsi" w:hAnsiTheme="minorHAnsi"/>
                                <w:color w:val="002060"/>
                              </w:rPr>
                              <w:t xml:space="preserve"> giorni lavorativi dalla data dell’ordine</w:t>
                            </w:r>
                          </w:p>
                          <w:p w14:paraId="6B1498DD" w14:textId="77777777" w:rsidR="00064DCD" w:rsidRPr="007B42D7" w:rsidRDefault="00064DCD" w:rsidP="00064DCD">
                            <w:pPr>
                              <w:rPr>
                                <w:rFonts w:asciiTheme="minorHAnsi" w:hAnsiTheme="minorHAnsi"/>
                                <w:color w:val="002060"/>
                              </w:rPr>
                            </w:pPr>
                            <w:r w:rsidRPr="007B42D7">
                              <w:rPr>
                                <w:rFonts w:asciiTheme="minorHAnsi" w:hAnsiTheme="minorHAnsi"/>
                                <w:color w:val="002060"/>
                              </w:rPr>
                              <w:t xml:space="preserve">Fatturazione: </w:t>
                            </w:r>
                            <w:bookmarkStart w:id="23" w:name="TESTO_SEZIONE_PAGAMENTI_"/>
                            <w:bookmarkEnd w:id="23"/>
                          </w:p>
                          <w:p w14:paraId="10394987" w14:textId="77777777" w:rsidR="00064DCD" w:rsidRPr="007B42D7" w:rsidRDefault="00064DCD" w:rsidP="00064DCD">
                            <w:pPr>
                              <w:rPr>
                                <w:rFonts w:asciiTheme="minorHAnsi" w:hAnsiTheme="minorHAnsi"/>
                                <w:color w:val="002060"/>
                              </w:rPr>
                            </w:pPr>
                            <w:r w:rsidRPr="007B42D7">
                              <w:rPr>
                                <w:rFonts w:asciiTheme="minorHAnsi" w:hAnsiTheme="minorHAnsi"/>
                                <w:color w:val="002060"/>
                              </w:rPr>
                              <w:t xml:space="preserve">Metodologia di pagamento: </w:t>
                            </w:r>
                            <w:bookmarkStart w:id="24" w:name="DESCRIZIONE_PAGAMENTO_"/>
                            <w:bookmarkEnd w:id="24"/>
                          </w:p>
                          <w:p w14:paraId="00C6819C" w14:textId="77777777" w:rsidR="00064DCD" w:rsidRDefault="00064DCD" w:rsidP="00064DCD">
                            <w:pPr>
                              <w:rPr>
                                <w:color w:val="0070C0"/>
                              </w:rPr>
                            </w:pPr>
                            <w:bookmarkStart w:id="25" w:name="SE_BONIFICO_CODICE_IBAN_"/>
                            <w:bookmarkEnd w:id="25"/>
                          </w:p>
                          <w:p w14:paraId="5A66EEAC" w14:textId="77777777" w:rsidR="00064DCD" w:rsidRPr="00AD1170" w:rsidRDefault="00064DCD" w:rsidP="00064DCD">
                            <w:pPr>
                              <w:rPr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50CF5" id="Casella di testo 6" o:spid="_x0000_s1027" type="#_x0000_t202" style="position:absolute;margin-left:-2.55pt;margin-top:13.6pt;width:438.75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" fillcolor="white [3201]" strokeweight=".5pt">
                <v:textbox>
                  <w:txbxContent>
                    <w:p w14:paraId="091FE0BE" w14:textId="77777777" w:rsidR="00064DCD" w:rsidRPr="007B42D7" w:rsidRDefault="00064DCD" w:rsidP="00064DCD">
                      <w:pPr>
                        <w:rPr>
                          <w:rFonts w:asciiTheme="minorHAnsi" w:hAnsiTheme="minorHAnsi"/>
                          <w:color w:val="002060"/>
                        </w:rPr>
                      </w:pPr>
                      <w:r w:rsidRPr="007B42D7">
                        <w:rPr>
                          <w:rFonts w:asciiTheme="minorHAnsi" w:hAnsiTheme="minorHAnsi"/>
                          <w:color w:val="002060"/>
                        </w:rPr>
                        <w:t xml:space="preserve">Validità offerta n. </w:t>
                      </w:r>
                      <w:bookmarkStart w:id="26" w:name="NUMERO_OFFERTA_03"/>
                      <w:bookmarkEnd w:id="26"/>
                      <w:r w:rsidRPr="007B42D7">
                        <w:rPr>
                          <w:rFonts w:asciiTheme="minorHAnsi" w:hAnsiTheme="minorHAnsi"/>
                          <w:color w:val="002060"/>
                        </w:rPr>
                        <w:t xml:space="preserve">:  </w:t>
                      </w:r>
                      <w:bookmarkStart w:id="27" w:name="TESTO_VALIDITA_OFFERTA_"/>
                      <w:bookmarkEnd w:id="27"/>
                    </w:p>
                    <w:p w14:paraId="26FDA0F5" w14:textId="77777777" w:rsidR="00064DCD" w:rsidRPr="007B42D7" w:rsidRDefault="00064DCD" w:rsidP="00064DCD">
                      <w:pPr>
                        <w:rPr>
                          <w:rFonts w:asciiTheme="minorHAnsi" w:hAnsiTheme="minorHAnsi"/>
                          <w:color w:val="002060"/>
                        </w:rPr>
                      </w:pPr>
                      <w:r w:rsidRPr="007B42D7">
                        <w:rPr>
                          <w:rFonts w:asciiTheme="minorHAnsi" w:hAnsiTheme="minorHAnsi"/>
                          <w:color w:val="002060"/>
                        </w:rPr>
                        <w:t xml:space="preserve">Tempi di consegna: n. </w:t>
                      </w:r>
                      <w:bookmarkStart w:id="28" w:name="TEMPI_DI_CONSEGNA_"/>
                      <w:bookmarkEnd w:id="28"/>
                      <w:r w:rsidRPr="007B42D7">
                        <w:rPr>
                          <w:rFonts w:asciiTheme="minorHAnsi" w:hAnsiTheme="minorHAnsi"/>
                          <w:color w:val="002060"/>
                        </w:rPr>
                        <w:t xml:space="preserve"> giorni lavorativi dalla data dell’ordine</w:t>
                      </w:r>
                    </w:p>
                    <w:p w14:paraId="6B1498DD" w14:textId="77777777" w:rsidR="00064DCD" w:rsidRPr="007B42D7" w:rsidRDefault="00064DCD" w:rsidP="00064DCD">
                      <w:pPr>
                        <w:rPr>
                          <w:rFonts w:asciiTheme="minorHAnsi" w:hAnsiTheme="minorHAnsi"/>
                          <w:color w:val="002060"/>
                        </w:rPr>
                      </w:pPr>
                      <w:r w:rsidRPr="007B42D7">
                        <w:rPr>
                          <w:rFonts w:asciiTheme="minorHAnsi" w:hAnsiTheme="minorHAnsi"/>
                          <w:color w:val="002060"/>
                        </w:rPr>
                        <w:t xml:space="preserve">Fatturazione: </w:t>
                      </w:r>
                      <w:bookmarkStart w:id="29" w:name="TESTO_SEZIONE_PAGAMENTI_"/>
                      <w:bookmarkEnd w:id="29"/>
                    </w:p>
                    <w:p w14:paraId="10394987" w14:textId="77777777" w:rsidR="00064DCD" w:rsidRPr="007B42D7" w:rsidRDefault="00064DCD" w:rsidP="00064DCD">
                      <w:pPr>
                        <w:rPr>
                          <w:rFonts w:asciiTheme="minorHAnsi" w:hAnsiTheme="minorHAnsi"/>
                          <w:color w:val="002060"/>
                        </w:rPr>
                      </w:pPr>
                      <w:r w:rsidRPr="007B42D7">
                        <w:rPr>
                          <w:rFonts w:asciiTheme="minorHAnsi" w:hAnsiTheme="minorHAnsi"/>
                          <w:color w:val="002060"/>
                        </w:rPr>
                        <w:t xml:space="preserve">Metodologia di pagamento: </w:t>
                      </w:r>
                      <w:bookmarkStart w:id="30" w:name="DESCRIZIONE_PAGAMENTO_"/>
                      <w:bookmarkEnd w:id="30"/>
                    </w:p>
                    <w:p w14:paraId="00C6819C" w14:textId="77777777" w:rsidR="00064DCD" w:rsidRDefault="00064DCD" w:rsidP="00064DCD">
                      <w:pPr>
                        <w:rPr>
                          <w:color w:val="0070C0"/>
                        </w:rPr>
                      </w:pPr>
                      <w:bookmarkStart w:id="31" w:name="SE_BONIFICO_CODICE_IBAN_"/>
                      <w:bookmarkEnd w:id="31"/>
                    </w:p>
                    <w:p w14:paraId="5A66EEAC" w14:textId="77777777" w:rsidR="00064DCD" w:rsidRPr="00AD1170" w:rsidRDefault="00064DCD" w:rsidP="00064DCD">
                      <w:pPr>
                        <w:rPr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C282BB9" w14:textId="0D1932EB" w:rsidR="00064DCD" w:rsidRPr="007B42D7" w:rsidRDefault="00064DCD" w:rsidP="00064DCD">
      <w:pPr>
        <w:tabs>
          <w:tab w:val="left" w:pos="4770"/>
        </w:tabs>
        <w:rPr>
          <w:rFonts w:asciiTheme="minorHAnsi" w:hAnsiTheme="minorHAnsi"/>
          <w:color w:val="002060"/>
          <w:sz w:val="22"/>
          <w:szCs w:val="22"/>
        </w:rPr>
      </w:pPr>
    </w:p>
    <w:p w14:paraId="0C223AAB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18315929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383645B9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151D9D28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2C22BDEE" w14:textId="77777777" w:rsidR="00064DCD" w:rsidRPr="007B42D7" w:rsidRDefault="00064DCD" w:rsidP="00064DCD">
      <w:pPr>
        <w:tabs>
          <w:tab w:val="left" w:pos="9570"/>
        </w:tabs>
        <w:rPr>
          <w:rFonts w:asciiTheme="minorHAnsi" w:hAnsiTheme="minorHAnsi"/>
          <w:color w:val="002060"/>
          <w:sz w:val="22"/>
          <w:szCs w:val="22"/>
        </w:rPr>
      </w:pPr>
    </w:p>
    <w:p w14:paraId="4BDD285B" w14:textId="77777777" w:rsidR="00064DCD" w:rsidRPr="007B42D7" w:rsidRDefault="00064DCD" w:rsidP="00064DCD">
      <w:pPr>
        <w:tabs>
          <w:tab w:val="left" w:pos="9570"/>
        </w:tabs>
        <w:rPr>
          <w:rFonts w:asciiTheme="minorHAnsi" w:hAnsiTheme="minorHAnsi"/>
          <w:color w:val="002060"/>
          <w:sz w:val="22"/>
          <w:szCs w:val="22"/>
        </w:rPr>
      </w:pPr>
      <w:r w:rsidRPr="007B42D7">
        <w:rPr>
          <w:rFonts w:asciiTheme="minorHAnsi" w:hAnsiTheme="minorHAnsi"/>
          <w:noProof/>
          <w:color w:val="00206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037B24" wp14:editId="4497FF27">
                <wp:simplePos x="0" y="0"/>
                <wp:positionH relativeFrom="column">
                  <wp:posOffset>-32808</wp:posOffset>
                </wp:positionH>
                <wp:positionV relativeFrom="paragraph">
                  <wp:posOffset>94192</wp:posOffset>
                </wp:positionV>
                <wp:extent cx="7222066" cy="3335866"/>
                <wp:effectExtent l="0" t="0" r="17145" b="17145"/>
                <wp:wrapNone/>
                <wp:docPr id="8" name="Casella di tes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2066" cy="3335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DF34BF" w14:textId="77777777" w:rsidR="00064DCD" w:rsidRPr="003F4EE6" w:rsidRDefault="00064DCD" w:rsidP="00064DCD">
                            <w:pPr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</w:pP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>1. Con la sottoscrizione del presente documento il sottoscritto, in nome e per conto del Cliente su indicato:</w:t>
                            </w:r>
                          </w:p>
                          <w:p w14:paraId="42F756C8" w14:textId="77777777" w:rsidR="00064DCD" w:rsidRPr="003F4EE6" w:rsidRDefault="00064DCD" w:rsidP="00064DCD">
                            <w:pPr>
                              <w:pStyle w:val="Paragrafoelenco"/>
                              <w:numPr>
                                <w:ilvl w:val="0"/>
                                <w:numId w:val="42"/>
                              </w:numPr>
                              <w:ind w:left="426"/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</w:pP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>dichiara di essere munito dei necessari poteri per la sottoscrizione dello stesso;</w:t>
                            </w:r>
                          </w:p>
                          <w:p w14:paraId="25C916DE" w14:textId="77777777" w:rsidR="00064DCD" w:rsidRPr="003F4EE6" w:rsidRDefault="00064DCD" w:rsidP="00064DCD">
                            <w:pPr>
                              <w:pStyle w:val="Paragrafoelenco"/>
                              <w:numPr>
                                <w:ilvl w:val="0"/>
                                <w:numId w:val="42"/>
                              </w:numPr>
                              <w:ind w:left="426"/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</w:pP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>ordina al Fornitore tutti gli articoli e/o servizi indicati nello stesso, salvo il caso di specifica ed inequivocabile non accettazione di parte di essi.</w:t>
                            </w:r>
                          </w:p>
                          <w:p w14:paraId="2E7EFED1" w14:textId="77777777" w:rsidR="00064DCD" w:rsidRPr="003F4EE6" w:rsidRDefault="00064DCD" w:rsidP="00064DCD">
                            <w:pPr>
                              <w:pStyle w:val="Paragrafoelenco"/>
                              <w:numPr>
                                <w:ilvl w:val="0"/>
                                <w:numId w:val="42"/>
                              </w:numPr>
                              <w:ind w:left="426"/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</w:pP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 xml:space="preserve">dichiara di conoscere e accettare espressamente l’offerta di cui al numero su indicato, regolata dalle Condizioni Contrattuali inviate unitamente all’ordine e dalle Condizioni Generali del Fornitore, scaricabili anche dal sito internet </w:t>
                            </w:r>
                            <w:hyperlink r:id="rId8" w:history="1">
                              <w:r w:rsidRPr="003F4EE6">
                                <w:rPr>
                                  <w:rStyle w:val="Collegamentoipertestuale"/>
                                  <w:rFonts w:asciiTheme="minorHAnsi" w:hAnsiTheme="minorHAnsi"/>
                                  <w:color w:val="002060"/>
                                  <w:sz w:val="14"/>
                                  <w:szCs w:val="14"/>
                                </w:rPr>
                                <w:t>www.gruppoLT.com</w:t>
                              </w:r>
                            </w:hyperlink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>, che il dichiara di ben conoscere e accettare.</w:t>
                            </w:r>
                          </w:p>
                          <w:p w14:paraId="59026C4B" w14:textId="77777777" w:rsidR="00064DCD" w:rsidRPr="003F4EE6" w:rsidRDefault="00064DCD" w:rsidP="00064DCD">
                            <w:pPr>
                              <w:pStyle w:val="Paragrafoelenco"/>
                              <w:numPr>
                                <w:ilvl w:val="0"/>
                                <w:numId w:val="42"/>
                              </w:numPr>
                              <w:ind w:left="426"/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</w:pP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>di aver preso visione dell’informativa relativa al trattamento dei dati personali pubblicata dal Fornitore sul proprio sito internet www.gruppoLT.com.</w:t>
                            </w:r>
                          </w:p>
                          <w:p w14:paraId="4D016751" w14:textId="77777777" w:rsidR="00064DCD" w:rsidRPr="003F4EE6" w:rsidRDefault="00064DCD" w:rsidP="00064DCD">
                            <w:pPr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</w:pP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>2. Il sottoscritto è consapevole inoltre che:</w:t>
                            </w:r>
                          </w:p>
                          <w:p w14:paraId="49E561BF" w14:textId="77777777" w:rsidR="00064DCD" w:rsidRPr="003F4EE6" w:rsidRDefault="00064DCD" w:rsidP="00064DCD">
                            <w:pPr>
                              <w:pStyle w:val="Paragrafoelenco"/>
                              <w:numPr>
                                <w:ilvl w:val="0"/>
                                <w:numId w:val="43"/>
                              </w:numPr>
                              <w:ind w:left="426"/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</w:pP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 xml:space="preserve">il presente ordine è immediatamente vincolante per il Cliente ai sensi dell'art. 1327 c.c.. </w:t>
                            </w:r>
                          </w:p>
                          <w:p w14:paraId="7FE3B59F" w14:textId="77777777" w:rsidR="00064DCD" w:rsidRPr="003F4EE6" w:rsidRDefault="00064DCD" w:rsidP="00064DCD">
                            <w:pPr>
                              <w:pStyle w:val="Paragrafoelenco"/>
                              <w:numPr>
                                <w:ilvl w:val="0"/>
                                <w:numId w:val="43"/>
                              </w:numPr>
                              <w:ind w:left="426"/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</w:pP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>che il Fornitore ha comunque la facoltà di non accettarlo dandone repentina comunicazione scritta al Cliente e, comunque, entro dieci giorni dalla ricezione dello stesso</w:t>
                            </w:r>
                          </w:p>
                          <w:p w14:paraId="5DBBA1C6" w14:textId="77777777" w:rsidR="00064DCD" w:rsidRPr="003F4EE6" w:rsidRDefault="00064DCD" w:rsidP="00064DCD">
                            <w:pPr>
                              <w:pStyle w:val="Paragrafoelenco"/>
                              <w:numPr>
                                <w:ilvl w:val="0"/>
                                <w:numId w:val="43"/>
                              </w:numPr>
                              <w:ind w:left="426"/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</w:pP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>che l'esecuzione da parte del Fornitore di ogni singola proposta e/o la fornitura di ogni singolo articolo costituisce accettazione solo di quella specifica proposta. che dall'esecuzione di ogni singola prestazione o dalla fornitura di ogni singolo articolo richiesto deriva per il Cliente l'obbligo di corrispondere il relativo prezzo pattuito, indipendentemente dall'accettazione / esecuzione di eventuali altre proposte contestualmente o separatamente formulate.</w:t>
                            </w:r>
                          </w:p>
                          <w:p w14:paraId="023A2371" w14:textId="77777777" w:rsidR="00064DCD" w:rsidRPr="003F4EE6" w:rsidRDefault="00064DCD" w:rsidP="00064DCD">
                            <w:pPr>
                              <w:pStyle w:val="Paragrafoelenco"/>
                              <w:numPr>
                                <w:ilvl w:val="0"/>
                                <w:numId w:val="43"/>
                              </w:numPr>
                              <w:ind w:left="426"/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</w:pP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>che eventuali costi di consegna sono a carico del Cliente e vengono, se previsti, indicati dal Fornitore nel presente ordine.</w:t>
                            </w:r>
                          </w:p>
                          <w:p w14:paraId="0B6E58DB" w14:textId="77777777" w:rsidR="00064DCD" w:rsidRPr="003F4EE6" w:rsidRDefault="00064DCD" w:rsidP="00064DCD">
                            <w:pPr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</w:pPr>
                          </w:p>
                          <w:p w14:paraId="235382E2" w14:textId="77777777" w:rsidR="00064DCD" w:rsidRPr="003F4EE6" w:rsidRDefault="00064DCD" w:rsidP="00064DCD">
                            <w:pPr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</w:pP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 xml:space="preserve">Data </w:t>
                            </w: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ab/>
                            </w: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ab/>
                            </w: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ab/>
                            </w: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ab/>
                              <w:t>Luogo</w:t>
                            </w: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ab/>
                            </w: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ab/>
                            </w: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ab/>
                              <w:t>Firma e timbro</w:t>
                            </w:r>
                          </w:p>
                          <w:p w14:paraId="55D0E0D9" w14:textId="77777777" w:rsidR="00064DCD" w:rsidRPr="003F4EE6" w:rsidRDefault="00064DCD" w:rsidP="00064DCD">
                            <w:pPr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</w:pPr>
                          </w:p>
                          <w:p w14:paraId="494EBDBC" w14:textId="77777777" w:rsidR="00064DCD" w:rsidRPr="003F4EE6" w:rsidRDefault="00064DCD" w:rsidP="00064DCD">
                            <w:pPr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</w:pP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 xml:space="preserve">7. Ai sensi degli artt. 1341 e 1342 c.c. con la sottoscrizione del presente documento il Cliente dichiara espressamente di aver preso chiara ed esatta visione, di aver posto particolare attenzione e di approvare espressamente </w:t>
                            </w:r>
                            <w:bookmarkStart w:id="32" w:name="ELENCO_CLAUSOLE_VESSATORIE_FISSE_"/>
                            <w:bookmarkEnd w:id="32"/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 xml:space="preserve">. </w:t>
                            </w:r>
                            <w:bookmarkStart w:id="33" w:name="ELENCO_CLAUSOLE_VESSATORIE_VARIABILI_"/>
                            <w:bookmarkEnd w:id="33"/>
                          </w:p>
                          <w:p w14:paraId="6CD1AFCF" w14:textId="77777777" w:rsidR="00064DCD" w:rsidRPr="003F4EE6" w:rsidRDefault="00064DCD" w:rsidP="00064DCD">
                            <w:pPr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</w:pPr>
                          </w:p>
                          <w:p w14:paraId="43528239" w14:textId="77777777" w:rsidR="00064DCD" w:rsidRPr="003F4EE6" w:rsidRDefault="00064DCD" w:rsidP="00064DCD">
                            <w:pPr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</w:pP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 xml:space="preserve">Data </w:t>
                            </w: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ab/>
                            </w: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ab/>
                            </w: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ab/>
                            </w: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ab/>
                              <w:t>Luogo</w:t>
                            </w: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ab/>
                            </w: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ab/>
                            </w:r>
                            <w:r w:rsidRPr="003F4EE6">
                              <w:rPr>
                                <w:rFonts w:asciiTheme="minorHAnsi" w:hAnsiTheme="minorHAnsi"/>
                                <w:color w:val="002060"/>
                                <w:sz w:val="14"/>
                                <w:szCs w:val="14"/>
                              </w:rPr>
                              <w:tab/>
                              <w:t>Firma e timbro</w:t>
                            </w:r>
                          </w:p>
                          <w:p w14:paraId="4F5A9F72" w14:textId="77777777" w:rsidR="00064DCD" w:rsidRPr="00405FD2" w:rsidRDefault="00064DCD" w:rsidP="00064DC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37B24" id="Casella di testo 8" o:spid="_x0000_s1028" type="#_x0000_t202" style="position:absolute;margin-left:-2.6pt;margin-top:7.4pt;width:568.65pt;height:262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" fillcolor="white [3201]" strokeweight=".5pt">
                <v:textbox>
                  <w:txbxContent>
                    <w:p w14:paraId="39DF34BF" w14:textId="77777777" w:rsidR="00064DCD" w:rsidRPr="003F4EE6" w:rsidRDefault="00064DCD" w:rsidP="00064DCD">
                      <w:pPr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</w:pP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>1. Con la sottoscrizione del presente documento il sottoscritto, in nome e per conto del Cliente su indicato:</w:t>
                      </w:r>
                    </w:p>
                    <w:p w14:paraId="42F756C8" w14:textId="77777777" w:rsidR="00064DCD" w:rsidRPr="003F4EE6" w:rsidRDefault="00064DCD" w:rsidP="00064DCD">
                      <w:pPr>
                        <w:pStyle w:val="Paragrafoelenco"/>
                        <w:numPr>
                          <w:ilvl w:val="0"/>
                          <w:numId w:val="42"/>
                        </w:numPr>
                        <w:ind w:left="426"/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</w:pP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>dichiara di essere munito dei necessari poteri per la sottoscrizione dello stesso;</w:t>
                      </w:r>
                    </w:p>
                    <w:p w14:paraId="25C916DE" w14:textId="77777777" w:rsidR="00064DCD" w:rsidRPr="003F4EE6" w:rsidRDefault="00064DCD" w:rsidP="00064DCD">
                      <w:pPr>
                        <w:pStyle w:val="Paragrafoelenco"/>
                        <w:numPr>
                          <w:ilvl w:val="0"/>
                          <w:numId w:val="42"/>
                        </w:numPr>
                        <w:ind w:left="426"/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</w:pP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>ordina al Fornitore tutti gli articoli e/o servizi indicati nello stesso, salvo il caso di specifica ed inequivocabile non accettazione di parte di essi.</w:t>
                      </w:r>
                    </w:p>
                    <w:p w14:paraId="2E7EFED1" w14:textId="77777777" w:rsidR="00064DCD" w:rsidRPr="003F4EE6" w:rsidRDefault="00064DCD" w:rsidP="00064DCD">
                      <w:pPr>
                        <w:pStyle w:val="Paragrafoelenco"/>
                        <w:numPr>
                          <w:ilvl w:val="0"/>
                          <w:numId w:val="42"/>
                        </w:numPr>
                        <w:ind w:left="426"/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</w:pP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 xml:space="preserve">dichiara di conoscere e accettare espressamente l’offerta di cui al numero su indicato, regolata dalle Condizioni Contrattuali inviate unitamente all’ordine e dalle Condizioni Generali del Fornitore, scaricabili anche dal sito internet </w:t>
                      </w:r>
                      <w:hyperlink r:id="rId9" w:history="1">
                        <w:r w:rsidRPr="003F4EE6">
                          <w:rPr>
                            <w:rStyle w:val="Collegamentoipertestuale"/>
                            <w:rFonts w:asciiTheme="minorHAnsi" w:hAnsiTheme="minorHAnsi"/>
                            <w:color w:val="002060"/>
                            <w:sz w:val="14"/>
                            <w:szCs w:val="14"/>
                          </w:rPr>
                          <w:t>www.gruppoLT.com</w:t>
                        </w:r>
                      </w:hyperlink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>, che il dichiara di ben conoscere e accettare.</w:t>
                      </w:r>
                    </w:p>
                    <w:p w14:paraId="59026C4B" w14:textId="77777777" w:rsidR="00064DCD" w:rsidRPr="003F4EE6" w:rsidRDefault="00064DCD" w:rsidP="00064DCD">
                      <w:pPr>
                        <w:pStyle w:val="Paragrafoelenco"/>
                        <w:numPr>
                          <w:ilvl w:val="0"/>
                          <w:numId w:val="42"/>
                        </w:numPr>
                        <w:ind w:left="426"/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</w:pP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>di aver preso visione dell’informativa relativa al trattamento dei dati personali pubblicata dal Fornitore sul proprio sito internet www.gruppoLT.com.</w:t>
                      </w:r>
                    </w:p>
                    <w:p w14:paraId="4D016751" w14:textId="77777777" w:rsidR="00064DCD" w:rsidRPr="003F4EE6" w:rsidRDefault="00064DCD" w:rsidP="00064DCD">
                      <w:pPr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</w:pP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>2. Il sottoscritto è consapevole inoltre che:</w:t>
                      </w:r>
                    </w:p>
                    <w:p w14:paraId="49E561BF" w14:textId="77777777" w:rsidR="00064DCD" w:rsidRPr="003F4EE6" w:rsidRDefault="00064DCD" w:rsidP="00064DCD">
                      <w:pPr>
                        <w:pStyle w:val="Paragrafoelenco"/>
                        <w:numPr>
                          <w:ilvl w:val="0"/>
                          <w:numId w:val="43"/>
                        </w:numPr>
                        <w:ind w:left="426"/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</w:pP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 xml:space="preserve">il presente ordine è immediatamente vincolante per il Cliente ai sensi dell'art. 1327 c.c.. </w:t>
                      </w:r>
                    </w:p>
                    <w:p w14:paraId="7FE3B59F" w14:textId="77777777" w:rsidR="00064DCD" w:rsidRPr="003F4EE6" w:rsidRDefault="00064DCD" w:rsidP="00064DCD">
                      <w:pPr>
                        <w:pStyle w:val="Paragrafoelenco"/>
                        <w:numPr>
                          <w:ilvl w:val="0"/>
                          <w:numId w:val="43"/>
                        </w:numPr>
                        <w:ind w:left="426"/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</w:pP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>che il Fornitore ha comunque la facoltà di non accettarlo dandone repentina comunicazione scritta al Cliente e, comunque, entro dieci giorni dalla ricezione dello stesso</w:t>
                      </w:r>
                    </w:p>
                    <w:p w14:paraId="5DBBA1C6" w14:textId="77777777" w:rsidR="00064DCD" w:rsidRPr="003F4EE6" w:rsidRDefault="00064DCD" w:rsidP="00064DCD">
                      <w:pPr>
                        <w:pStyle w:val="Paragrafoelenco"/>
                        <w:numPr>
                          <w:ilvl w:val="0"/>
                          <w:numId w:val="43"/>
                        </w:numPr>
                        <w:ind w:left="426"/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</w:pP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>che l'esecuzione da parte del Fornitore di ogni singola proposta e/o la fornitura di ogni singolo articolo costituisce accettazione solo di quella specifica proposta. che dall'esecuzione di ogni singola prestazione o dalla fornitura di ogni singolo articolo richiesto deriva per il Cliente l'obbligo di corrispondere il relativo prezzo pattuito, indipendentemente dall'accettazione / esecuzione di eventuali altre proposte contestualmente o separatamente formulate.</w:t>
                      </w:r>
                    </w:p>
                    <w:p w14:paraId="023A2371" w14:textId="77777777" w:rsidR="00064DCD" w:rsidRPr="003F4EE6" w:rsidRDefault="00064DCD" w:rsidP="00064DCD">
                      <w:pPr>
                        <w:pStyle w:val="Paragrafoelenco"/>
                        <w:numPr>
                          <w:ilvl w:val="0"/>
                          <w:numId w:val="43"/>
                        </w:numPr>
                        <w:ind w:left="426"/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</w:pP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>che eventuali costi di consegna sono a carico del Cliente e vengono, se previsti, indicati dal Fornitore nel presente ordine.</w:t>
                      </w:r>
                    </w:p>
                    <w:p w14:paraId="0B6E58DB" w14:textId="77777777" w:rsidR="00064DCD" w:rsidRPr="003F4EE6" w:rsidRDefault="00064DCD" w:rsidP="00064DCD">
                      <w:pPr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</w:pPr>
                    </w:p>
                    <w:p w14:paraId="235382E2" w14:textId="77777777" w:rsidR="00064DCD" w:rsidRPr="003F4EE6" w:rsidRDefault="00064DCD" w:rsidP="00064DCD">
                      <w:pPr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</w:pP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 xml:space="preserve">Data </w:t>
                      </w: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ab/>
                      </w: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ab/>
                      </w: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ab/>
                      </w: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ab/>
                        <w:t>Luogo</w:t>
                      </w: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ab/>
                      </w: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ab/>
                      </w: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ab/>
                        <w:t>Firma e timbro</w:t>
                      </w:r>
                    </w:p>
                    <w:p w14:paraId="55D0E0D9" w14:textId="77777777" w:rsidR="00064DCD" w:rsidRPr="003F4EE6" w:rsidRDefault="00064DCD" w:rsidP="00064DCD">
                      <w:pPr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</w:pPr>
                    </w:p>
                    <w:p w14:paraId="494EBDBC" w14:textId="77777777" w:rsidR="00064DCD" w:rsidRPr="003F4EE6" w:rsidRDefault="00064DCD" w:rsidP="00064DCD">
                      <w:pPr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</w:pP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 xml:space="preserve">7. Ai sensi degli artt. 1341 e 1342 c.c. con la sottoscrizione del presente documento il Cliente dichiara espressamente di aver preso chiara ed esatta visione, di aver posto particolare attenzione e di approvare espressamente </w:t>
                      </w:r>
                      <w:bookmarkStart w:id="34" w:name="ELENCO_CLAUSOLE_VESSATORIE_FISSE_"/>
                      <w:bookmarkEnd w:id="34"/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 xml:space="preserve">. </w:t>
                      </w:r>
                      <w:bookmarkStart w:id="35" w:name="ELENCO_CLAUSOLE_VESSATORIE_VARIABILI_"/>
                      <w:bookmarkEnd w:id="35"/>
                    </w:p>
                    <w:p w14:paraId="6CD1AFCF" w14:textId="77777777" w:rsidR="00064DCD" w:rsidRPr="003F4EE6" w:rsidRDefault="00064DCD" w:rsidP="00064DCD">
                      <w:pPr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</w:pPr>
                    </w:p>
                    <w:p w14:paraId="43528239" w14:textId="77777777" w:rsidR="00064DCD" w:rsidRPr="003F4EE6" w:rsidRDefault="00064DCD" w:rsidP="00064DCD">
                      <w:pPr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</w:pP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 xml:space="preserve">Data </w:t>
                      </w: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ab/>
                      </w: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ab/>
                      </w: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ab/>
                      </w: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ab/>
                        <w:t>Luogo</w:t>
                      </w: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ab/>
                      </w: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ab/>
                      </w:r>
                      <w:r w:rsidRPr="003F4EE6">
                        <w:rPr>
                          <w:rFonts w:asciiTheme="minorHAnsi" w:hAnsiTheme="minorHAnsi"/>
                          <w:color w:val="002060"/>
                          <w:sz w:val="14"/>
                          <w:szCs w:val="14"/>
                        </w:rPr>
                        <w:tab/>
                        <w:t>Firma e timbro</w:t>
                      </w:r>
                    </w:p>
                    <w:p w14:paraId="4F5A9F72" w14:textId="77777777" w:rsidR="00064DCD" w:rsidRPr="00405FD2" w:rsidRDefault="00064DCD" w:rsidP="00064DCD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B42D7">
        <w:rPr>
          <w:rFonts w:asciiTheme="minorHAnsi" w:hAnsiTheme="minorHAnsi"/>
          <w:color w:val="002060"/>
          <w:sz w:val="22"/>
          <w:szCs w:val="22"/>
        </w:rPr>
        <w:tab/>
      </w:r>
    </w:p>
    <w:p w14:paraId="7E61FD2D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103AAA8D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35AD98CC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5FCB9F14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21A29B5C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762ECAC5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7C25EA2A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55953E2C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597F13FF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7B2EFAB2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54546F6E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4643B709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2ED1B993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3EC9060F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40FA3621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59FB712B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1E316F04" w14:textId="77777777" w:rsidR="00064DCD" w:rsidRPr="007B42D7" w:rsidRDefault="00064DCD" w:rsidP="00064DCD">
      <w:pPr>
        <w:rPr>
          <w:rFonts w:asciiTheme="minorHAnsi" w:hAnsiTheme="minorHAnsi"/>
          <w:color w:val="002060"/>
          <w:sz w:val="22"/>
          <w:szCs w:val="22"/>
        </w:rPr>
      </w:pPr>
    </w:p>
    <w:p w14:paraId="697CB19C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6FB6A09C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4C3C72F0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46123B2D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561C33BF" w14:textId="72E17FF0" w:rsidR="00064DCD" w:rsidRPr="007B42D7" w:rsidRDefault="00064DCD" w:rsidP="00064DCD">
      <w:pPr>
        <w:tabs>
          <w:tab w:val="left" w:pos="4545"/>
        </w:tabs>
        <w:rPr>
          <w:rFonts w:asciiTheme="minorHAnsi" w:hAnsiTheme="minorHAnsi"/>
          <w:sz w:val="22"/>
          <w:szCs w:val="22"/>
        </w:rPr>
      </w:pPr>
    </w:p>
    <w:p w14:paraId="4A537D26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7334D14B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6A38B821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2852F212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2F427C38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49CDCC24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3A726F59" w14:textId="77777777" w:rsidR="00064DCD" w:rsidRPr="007B42D7" w:rsidRDefault="00064DCD" w:rsidP="00064DCD">
      <w:pPr>
        <w:rPr>
          <w:rFonts w:asciiTheme="minorHAnsi" w:hAnsiTheme="minorHAnsi"/>
          <w:sz w:val="22"/>
          <w:szCs w:val="22"/>
        </w:rPr>
      </w:pPr>
    </w:p>
    <w:p w14:paraId="645337F4" w14:textId="3E0FD391" w:rsidR="00064DCD" w:rsidRPr="004C3070" w:rsidRDefault="007B42D7" w:rsidP="004C3070">
      <w:pPr>
        <w:suppressAutoHyphens w:val="0"/>
        <w:jc w:val="center"/>
        <w:rPr>
          <w:rFonts w:asciiTheme="minorHAnsi" w:hAnsiTheme="minorHAnsi"/>
          <w:color w:val="00206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  <w:r w:rsidR="00064DCD" w:rsidRPr="004C3070">
        <w:rPr>
          <w:rFonts w:asciiTheme="minorHAnsi" w:hAnsiTheme="minorHAnsi"/>
          <w:color w:val="002060"/>
          <w:sz w:val="22"/>
          <w:szCs w:val="22"/>
        </w:rPr>
        <w:t xml:space="preserve">CONDIZIONI </w:t>
      </w:r>
      <w:r w:rsidR="004C3070">
        <w:rPr>
          <w:rFonts w:asciiTheme="minorHAnsi" w:hAnsiTheme="minorHAnsi"/>
          <w:color w:val="002060"/>
          <w:sz w:val="22"/>
          <w:szCs w:val="22"/>
        </w:rPr>
        <w:t>CONTRATTUALI</w:t>
      </w:r>
    </w:p>
    <w:p w14:paraId="67966C39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10C2A5B8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  <w:bookmarkStart w:id="36" w:name="CONTRATTI_CON_CLAUSOLE_VESSATORIE_"/>
      <w:bookmarkEnd w:id="36"/>
    </w:p>
    <w:p w14:paraId="165C439C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p w14:paraId="6C9A8140" w14:textId="77777777" w:rsidR="00064DCD" w:rsidRPr="004C3070" w:rsidRDefault="00064DCD" w:rsidP="004C3070">
      <w:pPr>
        <w:ind w:left="284" w:right="425"/>
        <w:rPr>
          <w:rFonts w:asciiTheme="minorHAnsi" w:hAnsiTheme="minorHAnsi"/>
          <w:color w:val="002060"/>
          <w:sz w:val="22"/>
          <w:szCs w:val="22"/>
        </w:rPr>
      </w:pPr>
      <w:bookmarkStart w:id="37" w:name="TESTO_PIE_DI_PAGINA_"/>
      <w:bookmarkEnd w:id="37"/>
    </w:p>
    <w:p w14:paraId="4ED41560" w14:textId="77777777" w:rsidR="00064DCD" w:rsidRPr="004C3070" w:rsidRDefault="00064DCD" w:rsidP="004C3070">
      <w:pPr>
        <w:tabs>
          <w:tab w:val="left" w:pos="4245"/>
        </w:tabs>
        <w:ind w:left="284" w:right="425"/>
        <w:rPr>
          <w:rFonts w:asciiTheme="minorHAnsi" w:hAnsiTheme="minorHAnsi"/>
          <w:color w:val="002060"/>
          <w:sz w:val="22"/>
          <w:szCs w:val="22"/>
        </w:rPr>
      </w:pPr>
    </w:p>
    <w:sectPr w:rsidR="00064DCD" w:rsidRPr="004C3070" w:rsidSect="004C3070">
      <w:headerReference w:type="default" r:id="rId10"/>
      <w:footerReference w:type="default" r:id="rId11"/>
      <w:pgSz w:w="11906" w:h="16838"/>
      <w:pgMar w:top="1985" w:right="282" w:bottom="1135" w:left="426" w:header="283" w:footer="68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0D0389" w14:textId="77777777" w:rsidR="00EE70C8" w:rsidRDefault="00EE70C8">
      <w:r>
        <w:separator/>
      </w:r>
    </w:p>
  </w:endnote>
  <w:endnote w:type="continuationSeparator" w:id="0">
    <w:p w14:paraId="213E542D" w14:textId="77777777" w:rsidR="00EE70C8" w:rsidRDefault="00EE7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tc350 Lt BT">
    <w:altName w:val="Gabriola"/>
    <w:panose1 w:val="04030505050B02020A03"/>
    <w:charset w:val="00"/>
    <w:family w:val="decorative"/>
    <w:pitch w:val="variable"/>
    <w:sig w:usb0="00000087" w:usb1="00000000" w:usb2="00000000" w:usb3="00000000" w:csb0="0000001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805AF" w14:textId="02EEDCC5" w:rsidR="00D9156F" w:rsidRDefault="00064DCD" w:rsidP="00D9156F">
    <w:pPr>
      <w:pStyle w:val="Pidipagina"/>
      <w:tabs>
        <w:tab w:val="clear" w:pos="4819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D7F15A0" wp14:editId="60F98B77">
              <wp:simplePos x="0" y="0"/>
              <wp:positionH relativeFrom="margin">
                <wp:posOffset>510540</wp:posOffset>
              </wp:positionH>
              <wp:positionV relativeFrom="paragraph">
                <wp:posOffset>61595</wp:posOffset>
              </wp:positionV>
              <wp:extent cx="2220595" cy="502128"/>
              <wp:effectExtent l="0" t="0" r="0" b="0"/>
              <wp:wrapNone/>
              <wp:docPr id="33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0595" cy="502128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1B95EB" w14:textId="77777777" w:rsidR="00064DCD" w:rsidRPr="003F4EE6" w:rsidRDefault="00064DCD" w:rsidP="00064DCD">
                          <w:pPr>
                            <w:rPr>
                              <w:rFonts w:asciiTheme="minorHAnsi" w:hAnsiTheme="minorHAnsi"/>
                              <w:color w:val="002060"/>
                              <w:sz w:val="16"/>
                              <w:szCs w:val="16"/>
                            </w:rPr>
                          </w:pPr>
                          <w:r w:rsidRPr="003F4EE6">
                            <w:rPr>
                              <w:rFonts w:asciiTheme="minorHAnsi" w:hAnsiTheme="minorHAnsi"/>
                              <w:color w:val="002060"/>
                              <w:sz w:val="16"/>
                              <w:szCs w:val="16"/>
                            </w:rPr>
                            <w:t xml:space="preserve">Cliente </w:t>
                          </w:r>
                          <w:bookmarkStart w:id="38" w:name="RAGIONE_SOCIALE_CLIENTE_03"/>
                          <w:bookmarkEnd w:id="38"/>
                          <w:r w:rsidRPr="003F4EE6">
                            <w:rPr>
                              <w:rFonts w:asciiTheme="minorHAnsi" w:hAnsiTheme="minorHAnsi"/>
                              <w:color w:val="002060"/>
                              <w:sz w:val="16"/>
                              <w:szCs w:val="16"/>
                            </w:rPr>
                            <w:t xml:space="preserve">  </w:t>
                          </w:r>
                        </w:p>
                        <w:p w14:paraId="4D532BEA" w14:textId="77777777" w:rsidR="00064DCD" w:rsidRPr="003F4EE6" w:rsidRDefault="00064DCD" w:rsidP="00064DCD">
                          <w:pPr>
                            <w:rPr>
                              <w:rFonts w:asciiTheme="minorHAnsi" w:hAnsiTheme="minorHAnsi"/>
                              <w:color w:val="002060"/>
                              <w:sz w:val="16"/>
                              <w:szCs w:val="16"/>
                            </w:rPr>
                          </w:pPr>
                          <w:r w:rsidRPr="003F4EE6">
                            <w:rPr>
                              <w:rFonts w:asciiTheme="minorHAnsi" w:hAnsiTheme="minorHAnsi"/>
                              <w:color w:val="002060"/>
                              <w:sz w:val="16"/>
                              <w:szCs w:val="16"/>
                            </w:rPr>
                            <w:t xml:space="preserve">Offerta </w:t>
                          </w:r>
                          <w:bookmarkStart w:id="39" w:name="NUMERO_OFFERTA_04"/>
                          <w:bookmarkEnd w:id="39"/>
                          <w:r w:rsidRPr="003F4EE6">
                            <w:rPr>
                              <w:rFonts w:asciiTheme="minorHAnsi" w:hAnsiTheme="minorHAnsi"/>
                              <w:color w:val="002060"/>
                              <w:sz w:val="16"/>
                              <w:szCs w:val="16"/>
                            </w:rPr>
                            <w:t xml:space="preserve"> del </w:t>
                          </w:r>
                          <w:bookmarkStart w:id="40" w:name="DATA_OFFERTA_04"/>
                          <w:bookmarkEnd w:id="40"/>
                          <w:r w:rsidRPr="003F4EE6">
                            <w:rPr>
                              <w:rFonts w:asciiTheme="minorHAnsi" w:hAnsiTheme="minorHAnsi"/>
                              <w:color w:val="00206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0AC89E28" w14:textId="4A943AED" w:rsidR="00064DCD" w:rsidRDefault="00064DCD" w:rsidP="00064DCD">
                          <w:pPr>
                            <w:spacing w:before="120"/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</w:pPr>
                          <w:r w:rsidRPr="00B24151"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t xml:space="preserve">Pagina </w:t>
                          </w:r>
                          <w:r w:rsidRPr="00B24151"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fldChar w:fldCharType="begin"/>
                          </w:r>
                          <w:r w:rsidRPr="00B24151"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instrText xml:space="preserve"> PAGE  \* MERGEFORMAT </w:instrText>
                          </w:r>
                          <w:r w:rsidRPr="00B24151"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fldChar w:fldCharType="separate"/>
                          </w:r>
                          <w:r w:rsidR="004C3070">
                            <w:rPr>
                              <w:rFonts w:asciiTheme="minorHAnsi" w:hAnsiTheme="minorHAnsi" w:cstheme="minorHAnsi"/>
                              <w:noProof/>
                              <w:color w:val="595959"/>
                              <w:sz w:val="12"/>
                              <w:szCs w:val="10"/>
                            </w:rPr>
                            <w:t>4</w:t>
                          </w:r>
                          <w:r w:rsidRPr="00B24151"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fldChar w:fldCharType="end"/>
                          </w:r>
                          <w:r w:rsidRPr="00B24151"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t xml:space="preserve"> di </w:t>
                          </w:r>
                          <w:r w:rsidRPr="00B24151"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fldChar w:fldCharType="begin"/>
                          </w:r>
                          <w:r w:rsidRPr="00B24151"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instrText xml:space="preserve"> NUMPAGES  \* MERGEFORMAT </w:instrText>
                          </w:r>
                          <w:r w:rsidRPr="00B24151"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fldChar w:fldCharType="separate"/>
                          </w:r>
                          <w:r w:rsidR="004C3070">
                            <w:rPr>
                              <w:rFonts w:asciiTheme="minorHAnsi" w:hAnsiTheme="minorHAnsi" w:cstheme="minorHAnsi"/>
                              <w:noProof/>
                              <w:color w:val="595959"/>
                              <w:sz w:val="12"/>
                              <w:szCs w:val="10"/>
                            </w:rPr>
                            <w:t>4</w:t>
                          </w:r>
                          <w:r w:rsidRPr="00B24151"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18004" tIns="10799" rIns="18004" bIns="10799" anchor="ctr" anchorCtr="0" compatLnSpc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7F15A0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40.2pt;margin-top:4.85pt;width:174.85pt;height:39.5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" filled="f" stroked="f">
              <v:textbox inset=".50011mm,.29997mm,.50011mm,.29997mm">
                <w:txbxContent>
                  <w:p w14:paraId="501B95EB" w14:textId="77777777" w:rsidR="00064DCD" w:rsidRPr="003F4EE6" w:rsidRDefault="00064DCD" w:rsidP="00064DCD">
                    <w:pPr>
                      <w:rPr>
                        <w:rFonts w:asciiTheme="minorHAnsi" w:hAnsiTheme="minorHAnsi"/>
                        <w:color w:val="002060"/>
                        <w:sz w:val="16"/>
                        <w:szCs w:val="16"/>
                      </w:rPr>
                    </w:pPr>
                    <w:r w:rsidRPr="003F4EE6">
                      <w:rPr>
                        <w:rFonts w:asciiTheme="minorHAnsi" w:hAnsiTheme="minorHAnsi"/>
                        <w:color w:val="002060"/>
                        <w:sz w:val="16"/>
                        <w:szCs w:val="16"/>
                      </w:rPr>
                      <w:t xml:space="preserve">Cliente </w:t>
                    </w:r>
                    <w:bookmarkStart w:id="41" w:name="RAGIONE_SOCIALE_CLIENTE_03"/>
                    <w:bookmarkEnd w:id="41"/>
                    <w:r w:rsidRPr="003F4EE6">
                      <w:rPr>
                        <w:rFonts w:asciiTheme="minorHAnsi" w:hAnsiTheme="minorHAnsi"/>
                        <w:color w:val="002060"/>
                        <w:sz w:val="16"/>
                        <w:szCs w:val="16"/>
                      </w:rPr>
                      <w:t xml:space="preserve">  </w:t>
                    </w:r>
                  </w:p>
                  <w:p w14:paraId="4D532BEA" w14:textId="77777777" w:rsidR="00064DCD" w:rsidRPr="003F4EE6" w:rsidRDefault="00064DCD" w:rsidP="00064DCD">
                    <w:pPr>
                      <w:rPr>
                        <w:rFonts w:asciiTheme="minorHAnsi" w:hAnsiTheme="minorHAnsi"/>
                        <w:color w:val="002060"/>
                        <w:sz w:val="16"/>
                        <w:szCs w:val="16"/>
                      </w:rPr>
                    </w:pPr>
                    <w:r w:rsidRPr="003F4EE6">
                      <w:rPr>
                        <w:rFonts w:asciiTheme="minorHAnsi" w:hAnsiTheme="minorHAnsi"/>
                        <w:color w:val="002060"/>
                        <w:sz w:val="16"/>
                        <w:szCs w:val="16"/>
                      </w:rPr>
                      <w:t xml:space="preserve">Offerta </w:t>
                    </w:r>
                    <w:bookmarkStart w:id="42" w:name="NUMERO_OFFERTA_04"/>
                    <w:bookmarkEnd w:id="42"/>
                    <w:r w:rsidRPr="003F4EE6">
                      <w:rPr>
                        <w:rFonts w:asciiTheme="minorHAnsi" w:hAnsiTheme="minorHAnsi"/>
                        <w:color w:val="002060"/>
                        <w:sz w:val="16"/>
                        <w:szCs w:val="16"/>
                      </w:rPr>
                      <w:t xml:space="preserve"> del </w:t>
                    </w:r>
                    <w:bookmarkStart w:id="43" w:name="DATA_OFFERTA_04"/>
                    <w:bookmarkEnd w:id="43"/>
                    <w:r w:rsidRPr="003F4EE6">
                      <w:rPr>
                        <w:rFonts w:asciiTheme="minorHAnsi" w:hAnsiTheme="minorHAnsi"/>
                        <w:color w:val="002060"/>
                        <w:sz w:val="16"/>
                        <w:szCs w:val="16"/>
                      </w:rPr>
                      <w:t xml:space="preserve"> </w:t>
                    </w:r>
                  </w:p>
                  <w:p w14:paraId="0AC89E28" w14:textId="4A943AED" w:rsidR="00064DCD" w:rsidRDefault="00064DCD" w:rsidP="00064DCD">
                    <w:pPr>
                      <w:spacing w:before="120"/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</w:pPr>
                    <w:r w:rsidRPr="00B24151"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t xml:space="preserve">Pagina </w:t>
                    </w:r>
                    <w:r w:rsidRPr="00B24151"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fldChar w:fldCharType="begin"/>
                    </w:r>
                    <w:r w:rsidRPr="00B24151"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instrText xml:space="preserve"> PAGE  \* MERGEFORMAT </w:instrText>
                    </w:r>
                    <w:r w:rsidRPr="00B24151"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fldChar w:fldCharType="separate"/>
                    </w:r>
                    <w:r w:rsidR="004C3070">
                      <w:rPr>
                        <w:rFonts w:asciiTheme="minorHAnsi" w:hAnsiTheme="minorHAnsi" w:cstheme="minorHAnsi"/>
                        <w:noProof/>
                        <w:color w:val="595959"/>
                        <w:sz w:val="12"/>
                        <w:szCs w:val="10"/>
                      </w:rPr>
                      <w:t>4</w:t>
                    </w:r>
                    <w:r w:rsidRPr="00B24151"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fldChar w:fldCharType="end"/>
                    </w:r>
                    <w:r w:rsidRPr="00B24151"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t xml:space="preserve"> di </w:t>
                    </w:r>
                    <w:r w:rsidRPr="00B24151"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fldChar w:fldCharType="begin"/>
                    </w:r>
                    <w:r w:rsidRPr="00B24151"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instrText xml:space="preserve"> NUMPAGES  \* MERGEFORMAT </w:instrText>
                    </w:r>
                    <w:r w:rsidRPr="00B24151"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fldChar w:fldCharType="separate"/>
                    </w:r>
                    <w:r w:rsidR="004C3070">
                      <w:rPr>
                        <w:rFonts w:asciiTheme="minorHAnsi" w:hAnsiTheme="minorHAnsi" w:cstheme="minorHAnsi"/>
                        <w:noProof/>
                        <w:color w:val="595959"/>
                        <w:sz w:val="12"/>
                        <w:szCs w:val="10"/>
                      </w:rPr>
                      <w:t>4</w:t>
                    </w:r>
                    <w:r w:rsidRPr="00B24151"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30819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F0AC9F6" wp14:editId="36C352C5">
              <wp:simplePos x="0" y="0"/>
              <wp:positionH relativeFrom="column">
                <wp:posOffset>4173538</wp:posOffset>
              </wp:positionH>
              <wp:positionV relativeFrom="paragraph">
                <wp:posOffset>74295</wp:posOffset>
              </wp:positionV>
              <wp:extent cx="635" cy="511175"/>
              <wp:effectExtent l="0" t="0" r="37465" b="22225"/>
              <wp:wrapNone/>
              <wp:docPr id="38" name="AutoShap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" cy="511175"/>
                      </a:xfrm>
                      <a:prstGeom prst="straightConnector1">
                        <a:avLst/>
                      </a:prstGeom>
                      <a:noFill/>
                      <a:ln w="22229" cap="flat">
                        <a:solidFill>
                          <a:srgbClr val="99262B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shapetype w14:anchorId="315A018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0" o:spid="_x0000_s1026" type="#_x0000_t32" style="position:absolute;margin-left:328.65pt;margin-top:5.85pt;width:.05pt;height:40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" strokecolor="#99262b" strokeweight=".61747mm"/>
          </w:pict>
        </mc:Fallback>
      </mc:AlternateContent>
    </w:r>
    <w:r w:rsidR="00C30819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E9D5BC9" wp14:editId="473A01E3">
              <wp:simplePos x="0" y="0"/>
              <wp:positionH relativeFrom="column">
                <wp:posOffset>2824163</wp:posOffset>
              </wp:positionH>
              <wp:positionV relativeFrom="paragraph">
                <wp:posOffset>74295</wp:posOffset>
              </wp:positionV>
              <wp:extent cx="635" cy="511175"/>
              <wp:effectExtent l="0" t="0" r="37465" b="22225"/>
              <wp:wrapNone/>
              <wp:docPr id="39" name="AutoShap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" cy="511175"/>
                      </a:xfrm>
                      <a:prstGeom prst="straightConnector1">
                        <a:avLst/>
                      </a:prstGeom>
                      <a:noFill/>
                      <a:ln w="22229" cap="flat">
                        <a:solidFill>
                          <a:srgbClr val="99262B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shape w14:anchorId="517EAB81" id="AutoShape 30" o:spid="_x0000_s1026" type="#_x0000_t32" style="position:absolute;margin-left:222.4pt;margin-top:5.85pt;width:.05pt;height:40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" strokecolor="#99262b" strokeweight=".61747mm"/>
          </w:pict>
        </mc:Fallback>
      </mc:AlternateContent>
    </w:r>
  </w:p>
  <w:p w14:paraId="5EF604B4" w14:textId="782D7503" w:rsidR="00314F07" w:rsidRDefault="006E61A3">
    <w:pPr>
      <w:pStyle w:val="Pidipagina"/>
      <w:rPr>
        <w:lang w:val="en-G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355339D" wp14:editId="3823CA7B">
              <wp:simplePos x="0" y="0"/>
              <wp:positionH relativeFrom="column">
                <wp:posOffset>2877185</wp:posOffset>
              </wp:positionH>
              <wp:positionV relativeFrom="paragraph">
                <wp:posOffset>63500</wp:posOffset>
              </wp:positionV>
              <wp:extent cx="1266825" cy="259715"/>
              <wp:effectExtent l="0" t="0" r="0" b="0"/>
              <wp:wrapNone/>
              <wp:docPr id="1" name="Text 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682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D6A2A6" w14:textId="052F77AC" w:rsidR="006E61A3" w:rsidRPr="002134DD" w:rsidRDefault="0045020E" w:rsidP="006E61A3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="Calibri" w:hAnsi="Calibri" w:cs="Consolas"/>
                              <w:b/>
                              <w:color w:val="595959" w:themeColor="text1" w:themeTint="A6"/>
                              <w:sz w:val="28"/>
                            </w:rPr>
                            <w:t>SE.CO.GES</w:t>
                          </w:r>
                          <w:r w:rsidR="00087610">
                            <w:rPr>
                              <w:rFonts w:ascii="Calibri" w:hAnsi="Calibri" w:cs="Consolas"/>
                              <w:b/>
                              <w:color w:val="595959" w:themeColor="text1" w:themeTint="A6"/>
                              <w:sz w:val="28"/>
                            </w:rPr>
                            <w:t>.</w:t>
                          </w:r>
                        </w:p>
                      </w:txbxContent>
                    </wps:txbx>
                    <wps:bodyPr vert="horz" wrap="square" lIns="18004" tIns="10799" rIns="18004" bIns="10799" anchor="t" anchorCtr="0" compatLnSpc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55339D" id="_x0000_s1032" type="#_x0000_t202" style="position:absolute;margin-left:226.55pt;margin-top:5pt;width:99.75pt;height:20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" filled="f" stroked="f">
              <v:textbox inset=".50011mm,.29997mm,.50011mm,.29997mm">
                <w:txbxContent>
                  <w:p w14:paraId="3BD6A2A6" w14:textId="052F77AC" w:rsidR="006E61A3" w:rsidRPr="002134DD" w:rsidRDefault="0045020E" w:rsidP="006E61A3">
                    <w:pPr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rFonts w:ascii="Calibri" w:hAnsi="Calibri" w:cs="Consolas"/>
                        <w:b/>
                        <w:color w:val="595959" w:themeColor="text1" w:themeTint="A6"/>
                        <w:sz w:val="28"/>
                      </w:rPr>
                      <w:t>SE.CO.GES</w:t>
                    </w:r>
                    <w:r w:rsidR="00087610">
                      <w:rPr>
                        <w:rFonts w:ascii="Calibri" w:hAnsi="Calibri" w:cs="Consolas"/>
                        <w:b/>
                        <w:color w:val="595959" w:themeColor="text1" w:themeTint="A6"/>
                        <w:sz w:val="28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C30819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7BE7227C" wp14:editId="4F059EA4">
              <wp:simplePos x="0" y="0"/>
              <wp:positionH relativeFrom="page">
                <wp:posOffset>4509770</wp:posOffset>
              </wp:positionH>
              <wp:positionV relativeFrom="paragraph">
                <wp:posOffset>34925</wp:posOffset>
              </wp:positionV>
              <wp:extent cx="2705100" cy="307340"/>
              <wp:effectExtent l="0" t="0" r="0" b="0"/>
              <wp:wrapNone/>
              <wp:docPr id="35" name="Text 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05100" cy="307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CEF3F4" w14:textId="77777777" w:rsidR="003F6A6F" w:rsidRPr="00B24151" w:rsidRDefault="003F6A6F" w:rsidP="003F6A6F">
                          <w:pPr>
                            <w:pStyle w:val="Pidipagina"/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</w:pPr>
                          <w:r w:rsidRPr="00B24151"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t xml:space="preserve">Capitale Sociale € </w:t>
                          </w:r>
                          <w:r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t>100</w:t>
                          </w:r>
                          <w:r w:rsidRPr="00B24151"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t>.000,00</w:t>
                          </w:r>
                          <w:r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t>,</w:t>
                          </w:r>
                          <w:r w:rsidRPr="00B24151"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t>versato € 35.000,00</w:t>
                          </w:r>
                        </w:p>
                        <w:p w14:paraId="4671ADE2" w14:textId="77777777" w:rsidR="003F6A6F" w:rsidRDefault="003F6A6F" w:rsidP="003F6A6F">
                          <w:pPr>
                            <w:pStyle w:val="Pidipagina"/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t xml:space="preserve">Iscrizione al Registro Imprese di Brescia </w:t>
                          </w:r>
                          <w:r w:rsidRPr="00B24151"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t xml:space="preserve">n. </w:t>
                          </w:r>
                          <w:r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t xml:space="preserve">02913430985 - </w:t>
                          </w:r>
                          <w:r w:rsidRPr="00B24151"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t xml:space="preserve">REA </w:t>
                          </w:r>
                          <w:r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t>BS-489113</w:t>
                          </w:r>
                        </w:p>
                        <w:p w14:paraId="270EF68F" w14:textId="2CF53440" w:rsidR="0045020E" w:rsidRPr="0045020E" w:rsidRDefault="003F6A6F" w:rsidP="00CC1A70">
                          <w:pPr>
                            <w:pStyle w:val="Pidipagina"/>
                            <w:rPr>
                              <w:rFonts w:asciiTheme="minorHAnsi" w:hAnsiTheme="minorHAnsi" w:cstheme="minorHAnsi"/>
                              <w:color w:val="595959"/>
                              <w:sz w:val="22"/>
                              <w:szCs w:val="22"/>
                            </w:rPr>
                          </w:pPr>
                          <w:r w:rsidRPr="00B24151"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t>Direzione e coordinamento: LTH S.</w:t>
                          </w:r>
                          <w:r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t>r</w:t>
                          </w:r>
                          <w:r w:rsidRPr="00B24151"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t>.</w:t>
                          </w:r>
                          <w:r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t>l</w:t>
                          </w:r>
                          <w:r w:rsidRPr="00B24151">
                            <w:rPr>
                              <w:rFonts w:asciiTheme="minorHAnsi" w:hAnsiTheme="minorHAnsi" w:cstheme="minorHAnsi"/>
                              <w:color w:val="595959"/>
                              <w:sz w:val="12"/>
                              <w:szCs w:val="10"/>
                            </w:rPr>
                            <w:t>.</w:t>
                          </w:r>
                        </w:p>
                      </w:txbxContent>
                    </wps:txbx>
                    <wps:bodyPr vert="horz" wrap="square" lIns="18004" tIns="10799" rIns="18004" bIns="10799" anchor="ctr" anchorCtr="0" compatLnSpc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E7227C" id="_x0000_s1033" type="#_x0000_t202" style="position:absolute;margin-left:355.1pt;margin-top:2.75pt;width:213pt;height:24.2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" filled="f" stroked="f">
              <v:textbox inset=".50011mm,.29997mm,.50011mm,.29997mm">
                <w:txbxContent>
                  <w:p w14:paraId="48CEF3F4" w14:textId="77777777" w:rsidR="003F6A6F" w:rsidRPr="00B24151" w:rsidRDefault="003F6A6F" w:rsidP="003F6A6F">
                    <w:pPr>
                      <w:pStyle w:val="Pidipagina"/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</w:pPr>
                    <w:r w:rsidRPr="00B24151"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t xml:space="preserve">Capitale Sociale € </w:t>
                    </w:r>
                    <w:r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t>100</w:t>
                    </w:r>
                    <w:r w:rsidRPr="00B24151"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t>.000,00</w:t>
                    </w:r>
                    <w:r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t>,</w:t>
                    </w:r>
                    <w:r w:rsidRPr="00B24151"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t>versato € 35.000,00</w:t>
                    </w:r>
                  </w:p>
                  <w:p w14:paraId="4671ADE2" w14:textId="77777777" w:rsidR="003F6A6F" w:rsidRDefault="003F6A6F" w:rsidP="003F6A6F">
                    <w:pPr>
                      <w:pStyle w:val="Pidipagina"/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</w:pPr>
                    <w:r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t xml:space="preserve">Iscrizione al Registro Imprese di Brescia </w:t>
                    </w:r>
                    <w:r w:rsidRPr="00B24151"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t xml:space="preserve">n. </w:t>
                    </w:r>
                    <w:r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t xml:space="preserve">02913430985 - </w:t>
                    </w:r>
                    <w:r w:rsidRPr="00B24151"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t xml:space="preserve">REA </w:t>
                    </w:r>
                    <w:r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t>BS-489113</w:t>
                    </w:r>
                  </w:p>
                  <w:p w14:paraId="270EF68F" w14:textId="2CF53440" w:rsidR="0045020E" w:rsidRPr="0045020E" w:rsidRDefault="003F6A6F" w:rsidP="00CC1A70">
                    <w:pPr>
                      <w:pStyle w:val="Pidipagina"/>
                      <w:rPr>
                        <w:rFonts w:asciiTheme="minorHAnsi" w:hAnsiTheme="minorHAnsi" w:cstheme="minorHAnsi"/>
                        <w:color w:val="595959"/>
                        <w:sz w:val="22"/>
                        <w:szCs w:val="22"/>
                      </w:rPr>
                    </w:pPr>
                    <w:r w:rsidRPr="00B24151"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t>Direzione e coordinamento: LTH S.</w:t>
                    </w:r>
                    <w:r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t>r</w:t>
                    </w:r>
                    <w:r w:rsidRPr="00B24151"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t>.</w:t>
                    </w:r>
                    <w:r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t>l</w:t>
                    </w:r>
                    <w:r w:rsidRPr="00B24151">
                      <w:rPr>
                        <w:rFonts w:asciiTheme="minorHAnsi" w:hAnsiTheme="minorHAnsi" w:cstheme="minorHAnsi"/>
                        <w:color w:val="595959"/>
                        <w:sz w:val="12"/>
                        <w:szCs w:val="10"/>
                      </w:rPr>
                      <w:t>.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CB87C0" w14:textId="77777777" w:rsidR="00EE70C8" w:rsidRDefault="00EE70C8">
      <w:r>
        <w:rPr>
          <w:color w:val="000000"/>
        </w:rPr>
        <w:separator/>
      </w:r>
    </w:p>
  </w:footnote>
  <w:footnote w:type="continuationSeparator" w:id="0">
    <w:p w14:paraId="39F6895E" w14:textId="77777777" w:rsidR="00EE70C8" w:rsidRDefault="00EE7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8B59C0" w14:textId="1FDCD5AF" w:rsidR="00314F07" w:rsidRDefault="00B6183A">
    <w:pPr>
      <w:pStyle w:val="Intestazione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A598C31" wp14:editId="38B9524C">
              <wp:simplePos x="0" y="0"/>
              <wp:positionH relativeFrom="page">
                <wp:posOffset>5755640</wp:posOffset>
              </wp:positionH>
              <wp:positionV relativeFrom="paragraph">
                <wp:posOffset>32385</wp:posOffset>
              </wp:positionV>
              <wp:extent cx="1718310" cy="1079500"/>
              <wp:effectExtent l="0" t="0" r="0" b="0"/>
              <wp:wrapNone/>
              <wp:docPr id="26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310" cy="1079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1FA062" w14:textId="06D9951F" w:rsidR="00314F07" w:rsidRPr="002134DD" w:rsidRDefault="00314F07">
                          <w:pPr>
                            <w:rPr>
                              <w:rFonts w:ascii="Calibri" w:hAnsi="Calibri" w:cs="Consolas"/>
                              <w:color w:val="595959" w:themeColor="text1" w:themeTint="A6"/>
                              <w:sz w:val="16"/>
                            </w:rPr>
                          </w:pPr>
                          <w:r w:rsidRPr="002134DD">
                            <w:rPr>
                              <w:rFonts w:ascii="Calibri" w:hAnsi="Calibri" w:cs="Consolas"/>
                              <w:color w:val="595959" w:themeColor="text1" w:themeTint="A6"/>
                              <w:sz w:val="16"/>
                            </w:rPr>
                            <w:t xml:space="preserve">Via </w:t>
                          </w:r>
                          <w:r w:rsidR="00972DEE">
                            <w:rPr>
                              <w:rFonts w:ascii="Calibri" w:hAnsi="Calibri" w:cs="Consolas"/>
                              <w:color w:val="595959" w:themeColor="text1" w:themeTint="A6"/>
                              <w:sz w:val="16"/>
                            </w:rPr>
                            <w:t>Achille Grandi 8</w:t>
                          </w:r>
                        </w:p>
                        <w:p w14:paraId="6358797C" w14:textId="1DB4F46A" w:rsidR="00314F07" w:rsidRPr="002134DD" w:rsidRDefault="00972DEE">
                          <w:pPr>
                            <w:rPr>
                              <w:rFonts w:ascii="Calibri" w:hAnsi="Calibri" w:cs="Consolas"/>
                              <w:color w:val="595959" w:themeColor="text1" w:themeTint="A6"/>
                              <w:sz w:val="16"/>
                            </w:rPr>
                          </w:pPr>
                          <w:r>
                            <w:rPr>
                              <w:rFonts w:ascii="Calibri" w:hAnsi="Calibri" w:cs="Consolas"/>
                              <w:color w:val="595959" w:themeColor="text1" w:themeTint="A6"/>
                              <w:sz w:val="16"/>
                            </w:rPr>
                            <w:t>25125</w:t>
                          </w:r>
                          <w:r w:rsidR="00314F07" w:rsidRPr="002134DD">
                            <w:rPr>
                              <w:rFonts w:ascii="Calibri" w:hAnsi="Calibri" w:cs="Consolas"/>
                              <w:color w:val="595959" w:themeColor="text1" w:themeTint="A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onsolas"/>
                              <w:color w:val="595959" w:themeColor="text1" w:themeTint="A6"/>
                              <w:sz w:val="16"/>
                            </w:rPr>
                            <w:t>Brescia</w:t>
                          </w:r>
                        </w:p>
                        <w:p w14:paraId="5439787E" w14:textId="62F27471" w:rsidR="00314F07" w:rsidRPr="002134DD" w:rsidRDefault="00314F07">
                          <w:pPr>
                            <w:rPr>
                              <w:color w:val="595959" w:themeColor="text1" w:themeTint="A6"/>
                            </w:rPr>
                          </w:pPr>
                          <w:r w:rsidRPr="002134DD">
                            <w:rPr>
                              <w:rFonts w:ascii="Calibri" w:hAnsi="Calibri" w:cs="Consolas"/>
                              <w:color w:val="595959" w:themeColor="text1" w:themeTint="A6"/>
                              <w:sz w:val="16"/>
                            </w:rPr>
                            <w:t xml:space="preserve">P.IVA e </w:t>
                          </w:r>
                          <w:r w:rsidRPr="002134DD">
                            <w:rPr>
                              <w:rFonts w:ascii="Calibri" w:hAnsi="Calibri" w:cs="Consolas"/>
                              <w:color w:val="595959" w:themeColor="text1" w:themeTint="A6"/>
                              <w:spacing w:val="-8"/>
                              <w:sz w:val="16"/>
                            </w:rPr>
                            <w:t>C.F.</w:t>
                          </w:r>
                          <w:r w:rsidRPr="002134DD">
                            <w:rPr>
                              <w:rFonts w:ascii="Calibri" w:hAnsi="Calibri" w:cs="Consolas"/>
                              <w:color w:val="595959" w:themeColor="text1" w:themeTint="A6"/>
                              <w:sz w:val="16"/>
                            </w:rPr>
                            <w:t xml:space="preserve"> </w:t>
                          </w:r>
                          <w:r w:rsidR="00972DEE">
                            <w:rPr>
                              <w:rFonts w:ascii="Calibri" w:hAnsi="Calibri" w:cs="Consolas"/>
                              <w:color w:val="595959" w:themeColor="text1" w:themeTint="A6"/>
                              <w:sz w:val="16"/>
                            </w:rPr>
                            <w:t>02913430985</w:t>
                          </w:r>
                        </w:p>
                        <w:p w14:paraId="69D6B394" w14:textId="77777777" w:rsidR="00CC1A70" w:rsidRPr="00972DEE" w:rsidRDefault="00CC1A70">
                          <w:pPr>
                            <w:rPr>
                              <w:rFonts w:ascii="Calibri" w:hAnsi="Calibri" w:cs="Consolas"/>
                              <w:color w:val="595959" w:themeColor="text1" w:themeTint="A6"/>
                              <w:sz w:val="16"/>
                            </w:rPr>
                          </w:pPr>
                        </w:p>
                        <w:p w14:paraId="605F58BB" w14:textId="77777777" w:rsidR="00B6183A" w:rsidRPr="00B6183A" w:rsidRDefault="00B6183A">
                          <w:pPr>
                            <w:rPr>
                              <w:rFonts w:ascii="Calibri" w:hAnsi="Calibri" w:cs="Consolas"/>
                              <w:color w:val="595959" w:themeColor="text1" w:themeTint="A6"/>
                              <w:szCs w:val="13"/>
                            </w:rPr>
                          </w:pPr>
                        </w:p>
                        <w:p w14:paraId="5468AECB" w14:textId="44DBF345" w:rsidR="00314F07" w:rsidRPr="00B6183A" w:rsidRDefault="00314F07">
                          <w:pPr>
                            <w:rPr>
                              <w:rFonts w:ascii="Calibri" w:hAnsi="Calibri" w:cs="Consolas"/>
                              <w:color w:val="595959" w:themeColor="text1" w:themeTint="A6"/>
                              <w:sz w:val="14"/>
                              <w:szCs w:val="14"/>
                            </w:rPr>
                          </w:pPr>
                          <w:r w:rsidRPr="00B6183A">
                            <w:rPr>
                              <w:rFonts w:ascii="Calibri" w:hAnsi="Calibri" w:cs="Consolas"/>
                              <w:color w:val="595959" w:themeColor="text1" w:themeTint="A6"/>
                              <w:sz w:val="14"/>
                              <w:szCs w:val="14"/>
                            </w:rPr>
                            <w:t>E-mail: info@</w:t>
                          </w:r>
                          <w:r w:rsidR="0045020E" w:rsidRPr="00B6183A">
                            <w:rPr>
                              <w:rFonts w:ascii="Calibri" w:hAnsi="Calibri" w:cs="Consolas"/>
                              <w:color w:val="595959" w:themeColor="text1" w:themeTint="A6"/>
                              <w:sz w:val="14"/>
                              <w:szCs w:val="14"/>
                            </w:rPr>
                            <w:t>secoges</w:t>
                          </w:r>
                          <w:r w:rsidRPr="00B6183A">
                            <w:rPr>
                              <w:rFonts w:ascii="Calibri" w:hAnsi="Calibri" w:cs="Consolas"/>
                              <w:color w:val="595959" w:themeColor="text1" w:themeTint="A6"/>
                              <w:sz w:val="14"/>
                              <w:szCs w:val="14"/>
                            </w:rPr>
                            <w:t>.</w:t>
                          </w:r>
                          <w:r w:rsidR="00A71603" w:rsidRPr="00B6183A">
                            <w:rPr>
                              <w:rFonts w:ascii="Calibri" w:hAnsi="Calibri" w:cs="Consolas"/>
                              <w:color w:val="595959" w:themeColor="text1" w:themeTint="A6"/>
                              <w:sz w:val="14"/>
                              <w:szCs w:val="14"/>
                            </w:rPr>
                            <w:t>com</w:t>
                          </w:r>
                        </w:p>
                        <w:p w14:paraId="4F068A7F" w14:textId="1CD3BECE" w:rsidR="00314F07" w:rsidRPr="00B6183A" w:rsidRDefault="00314F07" w:rsidP="0045020E">
                          <w:pPr>
                            <w:rPr>
                              <w:rFonts w:ascii="Calibri" w:hAnsi="Calibri" w:cs="Consolas"/>
                              <w:color w:val="595959" w:themeColor="text1" w:themeTint="A6"/>
                              <w:sz w:val="14"/>
                              <w:szCs w:val="14"/>
                            </w:rPr>
                          </w:pPr>
                          <w:r w:rsidRPr="00B6183A">
                            <w:rPr>
                              <w:rFonts w:ascii="Calibri" w:hAnsi="Calibri" w:cs="Consolas"/>
                              <w:color w:val="595959" w:themeColor="text1" w:themeTint="A6"/>
                              <w:sz w:val="14"/>
                              <w:szCs w:val="14"/>
                            </w:rPr>
                            <w:t xml:space="preserve">Pec: </w:t>
                          </w:r>
                          <w:r w:rsidR="0045020E" w:rsidRPr="00B6183A">
                            <w:rPr>
                              <w:rFonts w:ascii="Calibri" w:hAnsi="Calibri" w:cs="Consolas"/>
                              <w:color w:val="595959" w:themeColor="text1" w:themeTint="A6"/>
                              <w:sz w:val="14"/>
                              <w:szCs w:val="14"/>
                            </w:rPr>
                            <w:t>grupposecoges</w:t>
                          </w:r>
                          <w:r w:rsidRPr="00B6183A">
                            <w:rPr>
                              <w:rFonts w:ascii="Calibri" w:hAnsi="Calibri" w:cs="Consolas"/>
                              <w:color w:val="595959" w:themeColor="text1" w:themeTint="A6"/>
                              <w:sz w:val="14"/>
                              <w:szCs w:val="14"/>
                            </w:rPr>
                            <w:t>@raccomandata-ar.com</w:t>
                          </w:r>
                        </w:p>
                      </w:txbxContent>
                    </wps:txbx>
                    <wps:bodyPr vert="horz" wrap="square" lIns="18004" tIns="10799" rIns="18004" bIns="10799" anchor="t" anchorCtr="0" compatLnSpc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598C31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29" type="#_x0000_t202" style="position:absolute;margin-left:453.2pt;margin-top:2.55pt;width:135.3pt;height:8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" filled="f" stroked="f">
              <v:textbox inset=".50011mm,.29997mm,.50011mm,.29997mm">
                <w:txbxContent>
                  <w:p w14:paraId="071FA062" w14:textId="06D9951F" w:rsidR="00314F07" w:rsidRPr="002134DD" w:rsidRDefault="00314F07">
                    <w:pPr>
                      <w:rPr>
                        <w:rFonts w:ascii="Calibri" w:hAnsi="Calibri" w:cs="Consolas"/>
                        <w:color w:val="595959" w:themeColor="text1" w:themeTint="A6"/>
                        <w:sz w:val="16"/>
                      </w:rPr>
                    </w:pPr>
                    <w:r w:rsidRPr="002134DD">
                      <w:rPr>
                        <w:rFonts w:ascii="Calibri" w:hAnsi="Calibri" w:cs="Consolas"/>
                        <w:color w:val="595959" w:themeColor="text1" w:themeTint="A6"/>
                        <w:sz w:val="16"/>
                      </w:rPr>
                      <w:t xml:space="preserve">Via </w:t>
                    </w:r>
                    <w:r w:rsidR="00972DEE">
                      <w:rPr>
                        <w:rFonts w:ascii="Calibri" w:hAnsi="Calibri" w:cs="Consolas"/>
                        <w:color w:val="595959" w:themeColor="text1" w:themeTint="A6"/>
                        <w:sz w:val="16"/>
                      </w:rPr>
                      <w:t>Achille Grandi 8</w:t>
                    </w:r>
                  </w:p>
                  <w:p w14:paraId="6358797C" w14:textId="1DB4F46A" w:rsidR="00314F07" w:rsidRPr="002134DD" w:rsidRDefault="00972DEE">
                    <w:pPr>
                      <w:rPr>
                        <w:rFonts w:ascii="Calibri" w:hAnsi="Calibri" w:cs="Consolas"/>
                        <w:color w:val="595959" w:themeColor="text1" w:themeTint="A6"/>
                        <w:sz w:val="16"/>
                      </w:rPr>
                    </w:pPr>
                    <w:r>
                      <w:rPr>
                        <w:rFonts w:ascii="Calibri" w:hAnsi="Calibri" w:cs="Consolas"/>
                        <w:color w:val="595959" w:themeColor="text1" w:themeTint="A6"/>
                        <w:sz w:val="16"/>
                      </w:rPr>
                      <w:t>25125</w:t>
                    </w:r>
                    <w:r w:rsidR="00314F07" w:rsidRPr="002134DD">
                      <w:rPr>
                        <w:rFonts w:ascii="Calibri" w:hAnsi="Calibri" w:cs="Consolas"/>
                        <w:color w:val="595959" w:themeColor="text1" w:themeTint="A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 w:cs="Consolas"/>
                        <w:color w:val="595959" w:themeColor="text1" w:themeTint="A6"/>
                        <w:sz w:val="16"/>
                      </w:rPr>
                      <w:t>Brescia</w:t>
                    </w:r>
                  </w:p>
                  <w:p w14:paraId="5439787E" w14:textId="62F27471" w:rsidR="00314F07" w:rsidRPr="002134DD" w:rsidRDefault="00314F07">
                    <w:pPr>
                      <w:rPr>
                        <w:color w:val="595959" w:themeColor="text1" w:themeTint="A6"/>
                      </w:rPr>
                    </w:pPr>
                    <w:r w:rsidRPr="002134DD">
                      <w:rPr>
                        <w:rFonts w:ascii="Calibri" w:hAnsi="Calibri" w:cs="Consolas"/>
                        <w:color w:val="595959" w:themeColor="text1" w:themeTint="A6"/>
                        <w:sz w:val="16"/>
                      </w:rPr>
                      <w:t xml:space="preserve">P.IVA e </w:t>
                    </w:r>
                    <w:r w:rsidRPr="002134DD">
                      <w:rPr>
                        <w:rFonts w:ascii="Calibri" w:hAnsi="Calibri" w:cs="Consolas"/>
                        <w:color w:val="595959" w:themeColor="text1" w:themeTint="A6"/>
                        <w:spacing w:val="-8"/>
                        <w:sz w:val="16"/>
                      </w:rPr>
                      <w:t>C.F.</w:t>
                    </w:r>
                    <w:r w:rsidRPr="002134DD">
                      <w:rPr>
                        <w:rFonts w:ascii="Calibri" w:hAnsi="Calibri" w:cs="Consolas"/>
                        <w:color w:val="595959" w:themeColor="text1" w:themeTint="A6"/>
                        <w:sz w:val="16"/>
                      </w:rPr>
                      <w:t xml:space="preserve"> </w:t>
                    </w:r>
                    <w:r w:rsidR="00972DEE">
                      <w:rPr>
                        <w:rFonts w:ascii="Calibri" w:hAnsi="Calibri" w:cs="Consolas"/>
                        <w:color w:val="595959" w:themeColor="text1" w:themeTint="A6"/>
                        <w:sz w:val="16"/>
                      </w:rPr>
                      <w:t>02913430985</w:t>
                    </w:r>
                  </w:p>
                  <w:p w14:paraId="69D6B394" w14:textId="77777777" w:rsidR="00CC1A70" w:rsidRPr="00972DEE" w:rsidRDefault="00CC1A70">
                    <w:pPr>
                      <w:rPr>
                        <w:rFonts w:ascii="Calibri" w:hAnsi="Calibri" w:cs="Consolas"/>
                        <w:color w:val="595959" w:themeColor="text1" w:themeTint="A6"/>
                        <w:sz w:val="16"/>
                      </w:rPr>
                    </w:pPr>
                  </w:p>
                  <w:p w14:paraId="605F58BB" w14:textId="77777777" w:rsidR="00B6183A" w:rsidRPr="00B6183A" w:rsidRDefault="00B6183A">
                    <w:pPr>
                      <w:rPr>
                        <w:rFonts w:ascii="Calibri" w:hAnsi="Calibri" w:cs="Consolas"/>
                        <w:color w:val="595959" w:themeColor="text1" w:themeTint="A6"/>
                        <w:szCs w:val="13"/>
                      </w:rPr>
                    </w:pPr>
                  </w:p>
                  <w:p w14:paraId="5468AECB" w14:textId="44DBF345" w:rsidR="00314F07" w:rsidRPr="00B6183A" w:rsidRDefault="00314F07">
                    <w:pPr>
                      <w:rPr>
                        <w:rFonts w:ascii="Calibri" w:hAnsi="Calibri" w:cs="Consolas"/>
                        <w:color w:val="595959" w:themeColor="text1" w:themeTint="A6"/>
                        <w:sz w:val="14"/>
                        <w:szCs w:val="14"/>
                      </w:rPr>
                    </w:pPr>
                    <w:r w:rsidRPr="00B6183A">
                      <w:rPr>
                        <w:rFonts w:ascii="Calibri" w:hAnsi="Calibri" w:cs="Consolas"/>
                        <w:color w:val="595959" w:themeColor="text1" w:themeTint="A6"/>
                        <w:sz w:val="14"/>
                        <w:szCs w:val="14"/>
                      </w:rPr>
                      <w:t>E-mail: info@</w:t>
                    </w:r>
                    <w:r w:rsidR="0045020E" w:rsidRPr="00B6183A">
                      <w:rPr>
                        <w:rFonts w:ascii="Calibri" w:hAnsi="Calibri" w:cs="Consolas"/>
                        <w:color w:val="595959" w:themeColor="text1" w:themeTint="A6"/>
                        <w:sz w:val="14"/>
                        <w:szCs w:val="14"/>
                      </w:rPr>
                      <w:t>secoges</w:t>
                    </w:r>
                    <w:r w:rsidRPr="00B6183A">
                      <w:rPr>
                        <w:rFonts w:ascii="Calibri" w:hAnsi="Calibri" w:cs="Consolas"/>
                        <w:color w:val="595959" w:themeColor="text1" w:themeTint="A6"/>
                        <w:sz w:val="14"/>
                        <w:szCs w:val="14"/>
                      </w:rPr>
                      <w:t>.</w:t>
                    </w:r>
                    <w:r w:rsidR="00A71603" w:rsidRPr="00B6183A">
                      <w:rPr>
                        <w:rFonts w:ascii="Calibri" w:hAnsi="Calibri" w:cs="Consolas"/>
                        <w:color w:val="595959" w:themeColor="text1" w:themeTint="A6"/>
                        <w:sz w:val="14"/>
                        <w:szCs w:val="14"/>
                      </w:rPr>
                      <w:t>com</w:t>
                    </w:r>
                  </w:p>
                  <w:p w14:paraId="4F068A7F" w14:textId="1CD3BECE" w:rsidR="00314F07" w:rsidRPr="00B6183A" w:rsidRDefault="00314F07" w:rsidP="0045020E">
                    <w:pPr>
                      <w:rPr>
                        <w:rFonts w:ascii="Calibri" w:hAnsi="Calibri" w:cs="Consolas"/>
                        <w:color w:val="595959" w:themeColor="text1" w:themeTint="A6"/>
                        <w:sz w:val="14"/>
                        <w:szCs w:val="14"/>
                      </w:rPr>
                    </w:pPr>
                    <w:r w:rsidRPr="00B6183A">
                      <w:rPr>
                        <w:rFonts w:ascii="Calibri" w:hAnsi="Calibri" w:cs="Consolas"/>
                        <w:color w:val="595959" w:themeColor="text1" w:themeTint="A6"/>
                        <w:sz w:val="14"/>
                        <w:szCs w:val="14"/>
                      </w:rPr>
                      <w:t xml:space="preserve">Pec: </w:t>
                    </w:r>
                    <w:r w:rsidR="0045020E" w:rsidRPr="00B6183A">
                      <w:rPr>
                        <w:rFonts w:ascii="Calibri" w:hAnsi="Calibri" w:cs="Consolas"/>
                        <w:color w:val="595959" w:themeColor="text1" w:themeTint="A6"/>
                        <w:sz w:val="14"/>
                        <w:szCs w:val="14"/>
                      </w:rPr>
                      <w:t>grupposecoges</w:t>
                    </w:r>
                    <w:r w:rsidRPr="00B6183A">
                      <w:rPr>
                        <w:rFonts w:ascii="Calibri" w:hAnsi="Calibri" w:cs="Consolas"/>
                        <w:color w:val="595959" w:themeColor="text1" w:themeTint="A6"/>
                        <w:sz w:val="14"/>
                        <w:szCs w:val="14"/>
                      </w:rPr>
                      <w:t>@raccomandata-ar.com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33874B" wp14:editId="75FE50BF">
              <wp:simplePos x="0" y="0"/>
              <wp:positionH relativeFrom="column">
                <wp:posOffset>5370830</wp:posOffset>
              </wp:positionH>
              <wp:positionV relativeFrom="paragraph">
                <wp:posOffset>70485</wp:posOffset>
              </wp:positionV>
              <wp:extent cx="0" cy="827405"/>
              <wp:effectExtent l="0" t="0" r="19050" b="29845"/>
              <wp:wrapNone/>
              <wp:docPr id="30" name="AutoShap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27405"/>
                      </a:xfrm>
                      <a:prstGeom prst="straightConnector1">
                        <a:avLst/>
                      </a:prstGeom>
                      <a:noFill/>
                      <a:ln w="22229" cap="flat">
                        <a:solidFill>
                          <a:srgbClr val="99262B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4FCF4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0" o:spid="_x0000_s1026" type="#_x0000_t32" style="position:absolute;margin-left:422.9pt;margin-top:5.55pt;width:0;height:65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" strokecolor="#99262b" strokeweight=".6174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524AAB" wp14:editId="5F48A120">
              <wp:simplePos x="0" y="0"/>
              <wp:positionH relativeFrom="column">
                <wp:posOffset>3430905</wp:posOffset>
              </wp:positionH>
              <wp:positionV relativeFrom="paragraph">
                <wp:posOffset>71755</wp:posOffset>
              </wp:positionV>
              <wp:extent cx="1799590" cy="359410"/>
              <wp:effectExtent l="0" t="0" r="0" b="0"/>
              <wp:wrapNone/>
              <wp:docPr id="23" name="Text 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9590" cy="359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110F71" w14:textId="42202B0A" w:rsidR="00314F07" w:rsidRPr="002134DD" w:rsidRDefault="00972DEE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="Calibri" w:hAnsi="Calibri" w:cs="Consolas"/>
                              <w:b/>
                              <w:color w:val="595959" w:themeColor="text1" w:themeTint="A6"/>
                              <w:sz w:val="28"/>
                            </w:rPr>
                            <w:t>Gruppo SE.CO.GES</w:t>
                          </w:r>
                          <w:r w:rsidR="00087610">
                            <w:rPr>
                              <w:rFonts w:ascii="Calibri" w:hAnsi="Calibri" w:cs="Consolas"/>
                              <w:b/>
                              <w:color w:val="595959" w:themeColor="text1" w:themeTint="A6"/>
                              <w:sz w:val="28"/>
                            </w:rPr>
                            <w:t>.</w:t>
                          </w:r>
                          <w:r w:rsidR="00314F07" w:rsidRPr="002134DD">
                            <w:rPr>
                              <w:rFonts w:ascii="Calibri" w:hAnsi="Calibri" w:cs="Consolas"/>
                              <w:color w:val="595959" w:themeColor="text1" w:themeTint="A6"/>
                              <w:sz w:val="28"/>
                            </w:rPr>
                            <w:t xml:space="preserve"> </w:t>
                          </w:r>
                          <w:r w:rsidR="00314F07" w:rsidRPr="002134DD">
                            <w:rPr>
                              <w:rFonts w:ascii="Calibri" w:hAnsi="Calibri" w:cs="Consolas"/>
                              <w:color w:val="595959" w:themeColor="text1" w:themeTint="A6"/>
                              <w:spacing w:val="-20"/>
                              <w:sz w:val="28"/>
                            </w:rPr>
                            <w:t>S.r.l.</w:t>
                          </w:r>
                        </w:p>
                      </w:txbxContent>
                    </wps:txbx>
                    <wps:bodyPr vert="horz" wrap="square" lIns="18004" tIns="10799" rIns="18004" bIns="10799" anchor="t" anchorCtr="0" compatLnSpc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524AAB" id="Text Box 28" o:spid="_x0000_s1030" type="#_x0000_t202" style="position:absolute;margin-left:270.15pt;margin-top:5.65pt;width:141.7pt;height:2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" filled="f" stroked="f">
              <v:textbox inset=".50011mm,.29997mm,.50011mm,.29997mm">
                <w:txbxContent>
                  <w:p w14:paraId="57110F71" w14:textId="42202B0A" w:rsidR="00314F07" w:rsidRPr="002134DD" w:rsidRDefault="00972DEE">
                    <w:pPr>
                      <w:jc w:val="right"/>
                      <w:rPr>
                        <w:color w:val="000000" w:themeColor="text1"/>
                      </w:rPr>
                    </w:pPr>
                    <w:r>
                      <w:rPr>
                        <w:rFonts w:ascii="Calibri" w:hAnsi="Calibri" w:cs="Consolas"/>
                        <w:b/>
                        <w:color w:val="595959" w:themeColor="text1" w:themeTint="A6"/>
                        <w:sz w:val="28"/>
                      </w:rPr>
                      <w:t>Gruppo SE.CO.GES</w:t>
                    </w:r>
                    <w:r w:rsidR="00087610">
                      <w:rPr>
                        <w:rFonts w:ascii="Calibri" w:hAnsi="Calibri" w:cs="Consolas"/>
                        <w:b/>
                        <w:color w:val="595959" w:themeColor="text1" w:themeTint="A6"/>
                        <w:sz w:val="28"/>
                      </w:rPr>
                      <w:t>.</w:t>
                    </w:r>
                    <w:r w:rsidR="00314F07" w:rsidRPr="002134DD">
                      <w:rPr>
                        <w:rFonts w:ascii="Calibri" w:hAnsi="Calibri" w:cs="Consolas"/>
                        <w:color w:val="595959" w:themeColor="text1" w:themeTint="A6"/>
                        <w:sz w:val="28"/>
                      </w:rPr>
                      <w:t xml:space="preserve"> </w:t>
                    </w:r>
                    <w:r w:rsidR="00314F07" w:rsidRPr="002134DD">
                      <w:rPr>
                        <w:rFonts w:ascii="Calibri" w:hAnsi="Calibri" w:cs="Consolas"/>
                        <w:color w:val="595959" w:themeColor="text1" w:themeTint="A6"/>
                        <w:spacing w:val="-20"/>
                        <w:sz w:val="28"/>
                      </w:rPr>
                      <w:t>S.r.l.</w:t>
                    </w:r>
                  </w:p>
                </w:txbxContent>
              </v:textbox>
            </v:shape>
          </w:pict>
        </mc:Fallback>
      </mc:AlternateContent>
    </w:r>
    <w:r w:rsidR="00CC1A70" w:rsidRPr="00CC1A70">
      <w:t xml:space="preserve"> </w:t>
    </w:r>
    <w:r w:rsidR="00972DEE" w:rsidRPr="00972DEE">
      <w:rPr>
        <w:noProof/>
      </w:rPr>
      <w:drawing>
        <wp:inline distT="0" distB="0" distL="0" distR="0" wp14:anchorId="4698BA79" wp14:editId="1D2A1497">
          <wp:extent cx="2040570" cy="972000"/>
          <wp:effectExtent l="0" t="0" r="0" b="6350"/>
          <wp:docPr id="34" name="Immagin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t="5636" b="10182"/>
                  <a:stretch/>
                </pic:blipFill>
                <pic:spPr bwMode="auto">
                  <a:xfrm>
                    <a:off x="0" y="0"/>
                    <a:ext cx="2040570" cy="97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72DEE" w:rsidRPr="00972DEE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C43EB"/>
    <w:multiLevelType w:val="hybridMultilevel"/>
    <w:tmpl w:val="AAB460E6"/>
    <w:lvl w:ilvl="0" w:tplc="3684D6A8">
      <w:start w:val="1"/>
      <w:numFmt w:val="decimal"/>
      <w:lvlText w:val="%1."/>
      <w:lvlJc w:val="left"/>
      <w:pPr>
        <w:ind w:left="1407" w:hanging="8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7A442E2"/>
    <w:multiLevelType w:val="hybridMultilevel"/>
    <w:tmpl w:val="2B5825D0"/>
    <w:lvl w:ilvl="0" w:tplc="54B62842">
      <w:start w:val="2"/>
      <w:numFmt w:val="bullet"/>
      <w:lvlText w:val="-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C610DA6"/>
    <w:multiLevelType w:val="hybridMultilevel"/>
    <w:tmpl w:val="BD88A44A"/>
    <w:lvl w:ilvl="0" w:tplc="0410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DC60786"/>
    <w:multiLevelType w:val="hybridMultilevel"/>
    <w:tmpl w:val="2E783BD8"/>
    <w:lvl w:ilvl="0" w:tplc="0804BDA0">
      <w:numFmt w:val="bullet"/>
      <w:lvlText w:val="•"/>
      <w:lvlJc w:val="left"/>
      <w:pPr>
        <w:ind w:left="927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FE73458"/>
    <w:multiLevelType w:val="hybridMultilevel"/>
    <w:tmpl w:val="0666C1CA"/>
    <w:lvl w:ilvl="0" w:tplc="BE74EB6A">
      <w:numFmt w:val="bullet"/>
      <w:lvlText w:val="-"/>
      <w:lvlJc w:val="left"/>
      <w:pPr>
        <w:ind w:left="927" w:hanging="360"/>
      </w:pPr>
      <w:rPr>
        <w:rFonts w:ascii="Tahoma" w:eastAsia="Times New Roman" w:hAnsi="Tahoma" w:cs="Tahoma" w:hint="default"/>
      </w:rPr>
    </w:lvl>
    <w:lvl w:ilvl="1" w:tplc="041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13D0894"/>
    <w:multiLevelType w:val="hybridMultilevel"/>
    <w:tmpl w:val="41280842"/>
    <w:lvl w:ilvl="0" w:tplc="3452894A">
      <w:start w:val="1"/>
      <w:numFmt w:val="upperLetter"/>
      <w:lvlText w:val="%1)"/>
      <w:lvlJc w:val="left"/>
      <w:pPr>
        <w:ind w:left="1407" w:hanging="8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3FD16FB"/>
    <w:multiLevelType w:val="hybridMultilevel"/>
    <w:tmpl w:val="A1A48C20"/>
    <w:lvl w:ilvl="0" w:tplc="62F26B3C">
      <w:start w:val="1"/>
      <w:numFmt w:val="lowerLetter"/>
      <w:lvlText w:val="%1."/>
      <w:lvlJc w:val="left"/>
      <w:pPr>
        <w:ind w:left="2142" w:hanging="85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22357"/>
    <w:multiLevelType w:val="hybridMultilevel"/>
    <w:tmpl w:val="5AA4B612"/>
    <w:lvl w:ilvl="0" w:tplc="0410000F">
      <w:start w:val="1"/>
      <w:numFmt w:val="decimal"/>
      <w:lvlText w:val="%1."/>
      <w:lvlJc w:val="left"/>
      <w:pPr>
        <w:ind w:left="1287" w:hanging="360"/>
      </w:pPr>
    </w:lvl>
    <w:lvl w:ilvl="1" w:tplc="5EF8E8E8">
      <w:start w:val="1"/>
      <w:numFmt w:val="lowerLetter"/>
      <w:lvlText w:val="%2)"/>
      <w:lvlJc w:val="left"/>
      <w:pPr>
        <w:ind w:left="2502" w:hanging="855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727" w:hanging="180"/>
      </w:pPr>
    </w:lvl>
    <w:lvl w:ilvl="3" w:tplc="0410000F" w:tentative="1">
      <w:start w:val="1"/>
      <w:numFmt w:val="decimal"/>
      <w:lvlText w:val="%4."/>
      <w:lvlJc w:val="left"/>
      <w:pPr>
        <w:ind w:left="3447" w:hanging="360"/>
      </w:pPr>
    </w:lvl>
    <w:lvl w:ilvl="4" w:tplc="04100019" w:tentative="1">
      <w:start w:val="1"/>
      <w:numFmt w:val="lowerLetter"/>
      <w:lvlText w:val="%5."/>
      <w:lvlJc w:val="left"/>
      <w:pPr>
        <w:ind w:left="4167" w:hanging="360"/>
      </w:pPr>
    </w:lvl>
    <w:lvl w:ilvl="5" w:tplc="0410001B" w:tentative="1">
      <w:start w:val="1"/>
      <w:numFmt w:val="lowerRoman"/>
      <w:lvlText w:val="%6."/>
      <w:lvlJc w:val="right"/>
      <w:pPr>
        <w:ind w:left="4887" w:hanging="180"/>
      </w:pPr>
    </w:lvl>
    <w:lvl w:ilvl="6" w:tplc="0410000F" w:tentative="1">
      <w:start w:val="1"/>
      <w:numFmt w:val="decimal"/>
      <w:lvlText w:val="%7."/>
      <w:lvlJc w:val="left"/>
      <w:pPr>
        <w:ind w:left="5607" w:hanging="360"/>
      </w:pPr>
    </w:lvl>
    <w:lvl w:ilvl="7" w:tplc="04100019" w:tentative="1">
      <w:start w:val="1"/>
      <w:numFmt w:val="lowerLetter"/>
      <w:lvlText w:val="%8."/>
      <w:lvlJc w:val="left"/>
      <w:pPr>
        <w:ind w:left="6327" w:hanging="360"/>
      </w:pPr>
    </w:lvl>
    <w:lvl w:ilvl="8" w:tplc="041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91041DF"/>
    <w:multiLevelType w:val="hybridMultilevel"/>
    <w:tmpl w:val="B6E622F0"/>
    <w:lvl w:ilvl="0" w:tplc="54B62842">
      <w:start w:val="2"/>
      <w:numFmt w:val="bullet"/>
      <w:lvlText w:val="-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0743A4"/>
    <w:multiLevelType w:val="hybridMultilevel"/>
    <w:tmpl w:val="3ED287AE"/>
    <w:lvl w:ilvl="0" w:tplc="D5C68720">
      <w:start w:val="1"/>
      <w:numFmt w:val="decimal"/>
      <w:lvlText w:val="%1."/>
      <w:lvlJc w:val="left"/>
      <w:pPr>
        <w:ind w:left="1422" w:hanging="85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F622EB1"/>
    <w:multiLevelType w:val="hybridMultilevel"/>
    <w:tmpl w:val="E3720C02"/>
    <w:lvl w:ilvl="0" w:tplc="54B62842">
      <w:start w:val="2"/>
      <w:numFmt w:val="bullet"/>
      <w:lvlText w:val="-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95A286B"/>
    <w:multiLevelType w:val="hybridMultilevel"/>
    <w:tmpl w:val="957403FC"/>
    <w:lvl w:ilvl="0" w:tplc="04100015">
      <w:start w:val="1"/>
      <w:numFmt w:val="upperLetter"/>
      <w:lvlText w:val="%1."/>
      <w:lvlJc w:val="left"/>
      <w:pPr>
        <w:ind w:left="1287" w:hanging="360"/>
      </w:pPr>
    </w:lvl>
    <w:lvl w:ilvl="1" w:tplc="04100019" w:tentative="1">
      <w:start w:val="1"/>
      <w:numFmt w:val="lowerLetter"/>
      <w:lvlText w:val="%2."/>
      <w:lvlJc w:val="left"/>
      <w:pPr>
        <w:ind w:left="2007" w:hanging="360"/>
      </w:pPr>
    </w:lvl>
    <w:lvl w:ilvl="2" w:tplc="0410001B" w:tentative="1">
      <w:start w:val="1"/>
      <w:numFmt w:val="lowerRoman"/>
      <w:lvlText w:val="%3."/>
      <w:lvlJc w:val="right"/>
      <w:pPr>
        <w:ind w:left="2727" w:hanging="180"/>
      </w:pPr>
    </w:lvl>
    <w:lvl w:ilvl="3" w:tplc="0410000F" w:tentative="1">
      <w:start w:val="1"/>
      <w:numFmt w:val="decimal"/>
      <w:lvlText w:val="%4."/>
      <w:lvlJc w:val="left"/>
      <w:pPr>
        <w:ind w:left="3447" w:hanging="360"/>
      </w:pPr>
    </w:lvl>
    <w:lvl w:ilvl="4" w:tplc="04100019" w:tentative="1">
      <w:start w:val="1"/>
      <w:numFmt w:val="lowerLetter"/>
      <w:lvlText w:val="%5."/>
      <w:lvlJc w:val="left"/>
      <w:pPr>
        <w:ind w:left="4167" w:hanging="360"/>
      </w:pPr>
    </w:lvl>
    <w:lvl w:ilvl="5" w:tplc="0410001B" w:tentative="1">
      <w:start w:val="1"/>
      <w:numFmt w:val="lowerRoman"/>
      <w:lvlText w:val="%6."/>
      <w:lvlJc w:val="right"/>
      <w:pPr>
        <w:ind w:left="4887" w:hanging="180"/>
      </w:pPr>
    </w:lvl>
    <w:lvl w:ilvl="6" w:tplc="0410000F" w:tentative="1">
      <w:start w:val="1"/>
      <w:numFmt w:val="decimal"/>
      <w:lvlText w:val="%7."/>
      <w:lvlJc w:val="left"/>
      <w:pPr>
        <w:ind w:left="5607" w:hanging="360"/>
      </w:pPr>
    </w:lvl>
    <w:lvl w:ilvl="7" w:tplc="04100019" w:tentative="1">
      <w:start w:val="1"/>
      <w:numFmt w:val="lowerLetter"/>
      <w:lvlText w:val="%8."/>
      <w:lvlJc w:val="left"/>
      <w:pPr>
        <w:ind w:left="6327" w:hanging="360"/>
      </w:pPr>
    </w:lvl>
    <w:lvl w:ilvl="8" w:tplc="041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9804A85"/>
    <w:multiLevelType w:val="hybridMultilevel"/>
    <w:tmpl w:val="38660A20"/>
    <w:lvl w:ilvl="0" w:tplc="0410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CBE3C41"/>
    <w:multiLevelType w:val="hybridMultilevel"/>
    <w:tmpl w:val="739A5676"/>
    <w:lvl w:ilvl="0" w:tplc="0410000F">
      <w:start w:val="1"/>
      <w:numFmt w:val="decimal"/>
      <w:lvlText w:val="%1."/>
      <w:lvlJc w:val="left"/>
      <w:pPr>
        <w:ind w:left="1287" w:hanging="360"/>
      </w:pPr>
    </w:lvl>
    <w:lvl w:ilvl="1" w:tplc="04100005">
      <w:start w:val="1"/>
      <w:numFmt w:val="bullet"/>
      <w:lvlText w:val=""/>
      <w:lvlJc w:val="left"/>
      <w:pPr>
        <w:ind w:left="2502" w:hanging="855"/>
      </w:pPr>
      <w:rPr>
        <w:rFonts w:ascii="Wingdings" w:hAnsi="Wingdings" w:hint="default"/>
      </w:rPr>
    </w:lvl>
    <w:lvl w:ilvl="2" w:tplc="0410001B" w:tentative="1">
      <w:start w:val="1"/>
      <w:numFmt w:val="lowerRoman"/>
      <w:lvlText w:val="%3."/>
      <w:lvlJc w:val="right"/>
      <w:pPr>
        <w:ind w:left="2727" w:hanging="180"/>
      </w:pPr>
    </w:lvl>
    <w:lvl w:ilvl="3" w:tplc="0410000F" w:tentative="1">
      <w:start w:val="1"/>
      <w:numFmt w:val="decimal"/>
      <w:lvlText w:val="%4."/>
      <w:lvlJc w:val="left"/>
      <w:pPr>
        <w:ind w:left="3447" w:hanging="360"/>
      </w:pPr>
    </w:lvl>
    <w:lvl w:ilvl="4" w:tplc="04100019" w:tentative="1">
      <w:start w:val="1"/>
      <w:numFmt w:val="lowerLetter"/>
      <w:lvlText w:val="%5."/>
      <w:lvlJc w:val="left"/>
      <w:pPr>
        <w:ind w:left="4167" w:hanging="360"/>
      </w:pPr>
    </w:lvl>
    <w:lvl w:ilvl="5" w:tplc="0410001B" w:tentative="1">
      <w:start w:val="1"/>
      <w:numFmt w:val="lowerRoman"/>
      <w:lvlText w:val="%6."/>
      <w:lvlJc w:val="right"/>
      <w:pPr>
        <w:ind w:left="4887" w:hanging="180"/>
      </w:pPr>
    </w:lvl>
    <w:lvl w:ilvl="6" w:tplc="0410000F" w:tentative="1">
      <w:start w:val="1"/>
      <w:numFmt w:val="decimal"/>
      <w:lvlText w:val="%7."/>
      <w:lvlJc w:val="left"/>
      <w:pPr>
        <w:ind w:left="5607" w:hanging="360"/>
      </w:pPr>
    </w:lvl>
    <w:lvl w:ilvl="7" w:tplc="04100019" w:tentative="1">
      <w:start w:val="1"/>
      <w:numFmt w:val="lowerLetter"/>
      <w:lvlText w:val="%8."/>
      <w:lvlJc w:val="left"/>
      <w:pPr>
        <w:ind w:left="6327" w:hanging="360"/>
      </w:pPr>
    </w:lvl>
    <w:lvl w:ilvl="8" w:tplc="041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CD10132"/>
    <w:multiLevelType w:val="hybridMultilevel"/>
    <w:tmpl w:val="FFE6CD9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E37AE"/>
    <w:multiLevelType w:val="hybridMultilevel"/>
    <w:tmpl w:val="AA504F50"/>
    <w:lvl w:ilvl="0" w:tplc="04100005">
      <w:start w:val="1"/>
      <w:numFmt w:val="bullet"/>
      <w:lvlText w:val=""/>
      <w:lvlJc w:val="left"/>
      <w:pPr>
        <w:ind w:left="1422" w:hanging="855"/>
      </w:pPr>
      <w:rPr>
        <w:rFonts w:ascii="Wingdings" w:hAnsi="Wingdings" w:hint="default"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7DE02A4"/>
    <w:multiLevelType w:val="hybridMultilevel"/>
    <w:tmpl w:val="FB327968"/>
    <w:lvl w:ilvl="0" w:tplc="54B62842">
      <w:start w:val="2"/>
      <w:numFmt w:val="bullet"/>
      <w:lvlText w:val="-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8C76642"/>
    <w:multiLevelType w:val="hybridMultilevel"/>
    <w:tmpl w:val="7B7E0868"/>
    <w:lvl w:ilvl="0" w:tplc="54B62842">
      <w:start w:val="2"/>
      <w:numFmt w:val="bullet"/>
      <w:lvlText w:val="-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B016577"/>
    <w:multiLevelType w:val="hybridMultilevel"/>
    <w:tmpl w:val="C096EFF8"/>
    <w:lvl w:ilvl="0" w:tplc="54B6284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555E6F"/>
    <w:multiLevelType w:val="hybridMultilevel"/>
    <w:tmpl w:val="25AEE39E"/>
    <w:lvl w:ilvl="0" w:tplc="54B62842">
      <w:start w:val="2"/>
      <w:numFmt w:val="bullet"/>
      <w:lvlText w:val="-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7C7730D"/>
    <w:multiLevelType w:val="hybridMultilevel"/>
    <w:tmpl w:val="2A16FCAE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B2B96"/>
    <w:multiLevelType w:val="hybridMultilevel"/>
    <w:tmpl w:val="B748D558"/>
    <w:lvl w:ilvl="0" w:tplc="0410000F">
      <w:start w:val="1"/>
      <w:numFmt w:val="decimal"/>
      <w:lvlText w:val="%1."/>
      <w:lvlJc w:val="left"/>
      <w:pPr>
        <w:ind w:left="1287" w:hanging="360"/>
      </w:pPr>
    </w:lvl>
    <w:lvl w:ilvl="1" w:tplc="04100019" w:tentative="1">
      <w:start w:val="1"/>
      <w:numFmt w:val="lowerLetter"/>
      <w:lvlText w:val="%2."/>
      <w:lvlJc w:val="left"/>
      <w:pPr>
        <w:ind w:left="2007" w:hanging="360"/>
      </w:pPr>
    </w:lvl>
    <w:lvl w:ilvl="2" w:tplc="0410001B" w:tentative="1">
      <w:start w:val="1"/>
      <w:numFmt w:val="lowerRoman"/>
      <w:lvlText w:val="%3."/>
      <w:lvlJc w:val="right"/>
      <w:pPr>
        <w:ind w:left="2727" w:hanging="180"/>
      </w:pPr>
    </w:lvl>
    <w:lvl w:ilvl="3" w:tplc="0410000F" w:tentative="1">
      <w:start w:val="1"/>
      <w:numFmt w:val="decimal"/>
      <w:lvlText w:val="%4."/>
      <w:lvlJc w:val="left"/>
      <w:pPr>
        <w:ind w:left="3447" w:hanging="360"/>
      </w:pPr>
    </w:lvl>
    <w:lvl w:ilvl="4" w:tplc="04100019" w:tentative="1">
      <w:start w:val="1"/>
      <w:numFmt w:val="lowerLetter"/>
      <w:lvlText w:val="%5."/>
      <w:lvlJc w:val="left"/>
      <w:pPr>
        <w:ind w:left="4167" w:hanging="360"/>
      </w:pPr>
    </w:lvl>
    <w:lvl w:ilvl="5" w:tplc="0410001B" w:tentative="1">
      <w:start w:val="1"/>
      <w:numFmt w:val="lowerRoman"/>
      <w:lvlText w:val="%6."/>
      <w:lvlJc w:val="right"/>
      <w:pPr>
        <w:ind w:left="4887" w:hanging="180"/>
      </w:pPr>
    </w:lvl>
    <w:lvl w:ilvl="6" w:tplc="0410000F" w:tentative="1">
      <w:start w:val="1"/>
      <w:numFmt w:val="decimal"/>
      <w:lvlText w:val="%7."/>
      <w:lvlJc w:val="left"/>
      <w:pPr>
        <w:ind w:left="5607" w:hanging="360"/>
      </w:pPr>
    </w:lvl>
    <w:lvl w:ilvl="7" w:tplc="04100019" w:tentative="1">
      <w:start w:val="1"/>
      <w:numFmt w:val="lowerLetter"/>
      <w:lvlText w:val="%8."/>
      <w:lvlJc w:val="left"/>
      <w:pPr>
        <w:ind w:left="6327" w:hanging="360"/>
      </w:pPr>
    </w:lvl>
    <w:lvl w:ilvl="8" w:tplc="041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9C009F4"/>
    <w:multiLevelType w:val="hybridMultilevel"/>
    <w:tmpl w:val="F7C01882"/>
    <w:lvl w:ilvl="0" w:tplc="54B62842">
      <w:start w:val="2"/>
      <w:numFmt w:val="bullet"/>
      <w:lvlText w:val="-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B0F4590"/>
    <w:multiLevelType w:val="hybridMultilevel"/>
    <w:tmpl w:val="BE22A17E"/>
    <w:lvl w:ilvl="0" w:tplc="54B62842">
      <w:start w:val="2"/>
      <w:numFmt w:val="bullet"/>
      <w:lvlText w:val="-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D5C0714"/>
    <w:multiLevelType w:val="hybridMultilevel"/>
    <w:tmpl w:val="54F21EFC"/>
    <w:lvl w:ilvl="0" w:tplc="0410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DB570C7"/>
    <w:multiLevelType w:val="hybridMultilevel"/>
    <w:tmpl w:val="96083380"/>
    <w:lvl w:ilvl="0" w:tplc="54B62842">
      <w:start w:val="2"/>
      <w:numFmt w:val="bullet"/>
      <w:lvlText w:val="-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4DE339FF"/>
    <w:multiLevelType w:val="hybridMultilevel"/>
    <w:tmpl w:val="6464CB6E"/>
    <w:lvl w:ilvl="0" w:tplc="0410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334C93"/>
    <w:multiLevelType w:val="hybridMultilevel"/>
    <w:tmpl w:val="C74E6FB2"/>
    <w:lvl w:ilvl="0" w:tplc="54B62842">
      <w:start w:val="2"/>
      <w:numFmt w:val="bullet"/>
      <w:lvlText w:val="-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2235C47"/>
    <w:multiLevelType w:val="hybridMultilevel"/>
    <w:tmpl w:val="9BC2CC4C"/>
    <w:lvl w:ilvl="0" w:tplc="62F26B3C">
      <w:start w:val="1"/>
      <w:numFmt w:val="lowerLetter"/>
      <w:lvlText w:val="%1."/>
      <w:lvlJc w:val="left"/>
      <w:pPr>
        <w:ind w:left="2142" w:hanging="85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902332"/>
    <w:multiLevelType w:val="hybridMultilevel"/>
    <w:tmpl w:val="E17CE4CE"/>
    <w:lvl w:ilvl="0" w:tplc="041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7DB28F0"/>
    <w:multiLevelType w:val="hybridMultilevel"/>
    <w:tmpl w:val="8EC222D8"/>
    <w:lvl w:ilvl="0" w:tplc="674A13C2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12D493D"/>
    <w:multiLevelType w:val="hybridMultilevel"/>
    <w:tmpl w:val="DDA22DF4"/>
    <w:lvl w:ilvl="0" w:tplc="674A13C2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3A7557A"/>
    <w:multiLevelType w:val="hybridMultilevel"/>
    <w:tmpl w:val="DA905D8A"/>
    <w:lvl w:ilvl="0" w:tplc="54B62842">
      <w:start w:val="2"/>
      <w:numFmt w:val="bullet"/>
      <w:lvlText w:val="-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65571657"/>
    <w:multiLevelType w:val="hybridMultilevel"/>
    <w:tmpl w:val="7D42C41E"/>
    <w:lvl w:ilvl="0" w:tplc="04100005">
      <w:start w:val="1"/>
      <w:numFmt w:val="bullet"/>
      <w:lvlText w:val=""/>
      <w:lvlJc w:val="left"/>
      <w:pPr>
        <w:ind w:left="164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4" w15:restartNumberingAfterBreak="0">
    <w:nsid w:val="67DE0606"/>
    <w:multiLevelType w:val="hybridMultilevel"/>
    <w:tmpl w:val="8F4828DC"/>
    <w:lvl w:ilvl="0" w:tplc="54B62842">
      <w:start w:val="2"/>
      <w:numFmt w:val="bullet"/>
      <w:lvlText w:val="-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67EB7B11"/>
    <w:multiLevelType w:val="hybridMultilevel"/>
    <w:tmpl w:val="2BE44C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614B11"/>
    <w:multiLevelType w:val="hybridMultilevel"/>
    <w:tmpl w:val="190AD5C8"/>
    <w:lvl w:ilvl="0" w:tplc="0410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6AA76828"/>
    <w:multiLevelType w:val="hybridMultilevel"/>
    <w:tmpl w:val="1E5AA246"/>
    <w:lvl w:ilvl="0" w:tplc="0410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6AAF04B8"/>
    <w:multiLevelType w:val="hybridMultilevel"/>
    <w:tmpl w:val="7D140DF0"/>
    <w:lvl w:ilvl="0" w:tplc="54B6284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AD1436"/>
    <w:multiLevelType w:val="hybridMultilevel"/>
    <w:tmpl w:val="0AA25F38"/>
    <w:lvl w:ilvl="0" w:tplc="F38A85EC">
      <w:start w:val="1"/>
      <w:numFmt w:val="decimal"/>
      <w:lvlText w:val="%1."/>
      <w:lvlJc w:val="left"/>
      <w:pPr>
        <w:ind w:left="1422" w:hanging="855"/>
      </w:pPr>
      <w:rPr>
        <w:rFonts w:hint="default"/>
      </w:rPr>
    </w:lvl>
    <w:lvl w:ilvl="1" w:tplc="62F26B3C">
      <w:start w:val="1"/>
      <w:numFmt w:val="lowerLetter"/>
      <w:lvlText w:val="%2."/>
      <w:lvlJc w:val="left"/>
      <w:pPr>
        <w:ind w:left="2142" w:hanging="855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6D5B0733"/>
    <w:multiLevelType w:val="hybridMultilevel"/>
    <w:tmpl w:val="C2E8EF8C"/>
    <w:lvl w:ilvl="0" w:tplc="54B62842">
      <w:start w:val="2"/>
      <w:numFmt w:val="bullet"/>
      <w:lvlText w:val="-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7AE43DB0"/>
    <w:multiLevelType w:val="hybridMultilevel"/>
    <w:tmpl w:val="8E4EAC2E"/>
    <w:lvl w:ilvl="0" w:tplc="0410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7C59310D"/>
    <w:multiLevelType w:val="hybridMultilevel"/>
    <w:tmpl w:val="1984561E"/>
    <w:lvl w:ilvl="0" w:tplc="54B6284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22"/>
  </w:num>
  <w:num w:numId="4">
    <w:abstractNumId w:val="34"/>
  </w:num>
  <w:num w:numId="5">
    <w:abstractNumId w:val="19"/>
  </w:num>
  <w:num w:numId="6">
    <w:abstractNumId w:val="32"/>
  </w:num>
  <w:num w:numId="7">
    <w:abstractNumId w:val="23"/>
  </w:num>
  <w:num w:numId="8">
    <w:abstractNumId w:val="17"/>
  </w:num>
  <w:num w:numId="9">
    <w:abstractNumId w:val="10"/>
  </w:num>
  <w:num w:numId="10">
    <w:abstractNumId w:val="40"/>
  </w:num>
  <w:num w:numId="11">
    <w:abstractNumId w:val="27"/>
  </w:num>
  <w:num w:numId="12">
    <w:abstractNumId w:val="8"/>
  </w:num>
  <w:num w:numId="13">
    <w:abstractNumId w:val="21"/>
  </w:num>
  <w:num w:numId="14">
    <w:abstractNumId w:val="0"/>
  </w:num>
  <w:num w:numId="15">
    <w:abstractNumId w:val="11"/>
  </w:num>
  <w:num w:numId="16">
    <w:abstractNumId w:val="5"/>
  </w:num>
  <w:num w:numId="17">
    <w:abstractNumId w:val="1"/>
  </w:num>
  <w:num w:numId="18">
    <w:abstractNumId w:val="35"/>
  </w:num>
  <w:num w:numId="19">
    <w:abstractNumId w:val="38"/>
  </w:num>
  <w:num w:numId="20">
    <w:abstractNumId w:val="16"/>
  </w:num>
  <w:num w:numId="21">
    <w:abstractNumId w:val="41"/>
  </w:num>
  <w:num w:numId="22">
    <w:abstractNumId w:val="31"/>
  </w:num>
  <w:num w:numId="23">
    <w:abstractNumId w:val="30"/>
  </w:num>
  <w:num w:numId="24">
    <w:abstractNumId w:val="14"/>
  </w:num>
  <w:num w:numId="25">
    <w:abstractNumId w:val="20"/>
  </w:num>
  <w:num w:numId="26">
    <w:abstractNumId w:val="37"/>
  </w:num>
  <w:num w:numId="27">
    <w:abstractNumId w:val="3"/>
  </w:num>
  <w:num w:numId="28">
    <w:abstractNumId w:val="26"/>
  </w:num>
  <w:num w:numId="29">
    <w:abstractNumId w:val="2"/>
  </w:num>
  <w:num w:numId="30">
    <w:abstractNumId w:val="7"/>
  </w:num>
  <w:num w:numId="31">
    <w:abstractNumId w:val="39"/>
  </w:num>
  <w:num w:numId="32">
    <w:abstractNumId w:val="9"/>
  </w:num>
  <w:num w:numId="33">
    <w:abstractNumId w:val="28"/>
  </w:num>
  <w:num w:numId="34">
    <w:abstractNumId w:val="6"/>
  </w:num>
  <w:num w:numId="35">
    <w:abstractNumId w:val="13"/>
  </w:num>
  <w:num w:numId="36">
    <w:abstractNumId w:val="15"/>
  </w:num>
  <w:num w:numId="37">
    <w:abstractNumId w:val="24"/>
  </w:num>
  <w:num w:numId="38">
    <w:abstractNumId w:val="36"/>
  </w:num>
  <w:num w:numId="39">
    <w:abstractNumId w:val="29"/>
  </w:num>
  <w:num w:numId="40">
    <w:abstractNumId w:val="12"/>
  </w:num>
  <w:num w:numId="41">
    <w:abstractNumId w:val="33"/>
  </w:num>
  <w:num w:numId="42">
    <w:abstractNumId w:val="18"/>
  </w:num>
  <w:num w:numId="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attachedTemplate r:id="rId1"/>
  <w:documentProtection w:edit="readOnly" w:formatting="1" w:enforcement="0"/>
  <w:defaultTabStop w:val="709"/>
  <w:hyphenationZone w:val="283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74F"/>
    <w:rsid w:val="0000778D"/>
    <w:rsid w:val="000210F3"/>
    <w:rsid w:val="00037836"/>
    <w:rsid w:val="00050D13"/>
    <w:rsid w:val="000606FC"/>
    <w:rsid w:val="00062966"/>
    <w:rsid w:val="00064DCD"/>
    <w:rsid w:val="000715FD"/>
    <w:rsid w:val="00087610"/>
    <w:rsid w:val="00095C75"/>
    <w:rsid w:val="000A3B85"/>
    <w:rsid w:val="000B4425"/>
    <w:rsid w:val="000C512F"/>
    <w:rsid w:val="000D52CE"/>
    <w:rsid w:val="00100C6E"/>
    <w:rsid w:val="001047A8"/>
    <w:rsid w:val="0010746D"/>
    <w:rsid w:val="00136624"/>
    <w:rsid w:val="0014330E"/>
    <w:rsid w:val="00144AA4"/>
    <w:rsid w:val="001773F9"/>
    <w:rsid w:val="001840C6"/>
    <w:rsid w:val="001E200B"/>
    <w:rsid w:val="001E5DDC"/>
    <w:rsid w:val="001E7BBD"/>
    <w:rsid w:val="001F0CB3"/>
    <w:rsid w:val="002134DD"/>
    <w:rsid w:val="00236D4E"/>
    <w:rsid w:val="002736A6"/>
    <w:rsid w:val="0028578F"/>
    <w:rsid w:val="002C01BC"/>
    <w:rsid w:val="002E5FE4"/>
    <w:rsid w:val="00314F07"/>
    <w:rsid w:val="00326550"/>
    <w:rsid w:val="003944A4"/>
    <w:rsid w:val="00394B09"/>
    <w:rsid w:val="003A3C86"/>
    <w:rsid w:val="003A6AC5"/>
    <w:rsid w:val="003E66DD"/>
    <w:rsid w:val="003F3B79"/>
    <w:rsid w:val="003F4EE6"/>
    <w:rsid w:val="003F6A6F"/>
    <w:rsid w:val="00444C68"/>
    <w:rsid w:val="0045020E"/>
    <w:rsid w:val="00450A62"/>
    <w:rsid w:val="00464F77"/>
    <w:rsid w:val="00474215"/>
    <w:rsid w:val="00476DD7"/>
    <w:rsid w:val="004A6CB7"/>
    <w:rsid w:val="004C3070"/>
    <w:rsid w:val="004C7475"/>
    <w:rsid w:val="004C7E63"/>
    <w:rsid w:val="004E21FF"/>
    <w:rsid w:val="004E2A71"/>
    <w:rsid w:val="004E3FCD"/>
    <w:rsid w:val="004F4F81"/>
    <w:rsid w:val="00514CA8"/>
    <w:rsid w:val="00516F63"/>
    <w:rsid w:val="0053548E"/>
    <w:rsid w:val="00541CF4"/>
    <w:rsid w:val="005B76E4"/>
    <w:rsid w:val="005D7B9A"/>
    <w:rsid w:val="00605C8E"/>
    <w:rsid w:val="006140A4"/>
    <w:rsid w:val="00616776"/>
    <w:rsid w:val="006353CF"/>
    <w:rsid w:val="006439DF"/>
    <w:rsid w:val="00653473"/>
    <w:rsid w:val="00664F39"/>
    <w:rsid w:val="00683015"/>
    <w:rsid w:val="0069205D"/>
    <w:rsid w:val="00693CD4"/>
    <w:rsid w:val="006D6148"/>
    <w:rsid w:val="006D7AE9"/>
    <w:rsid w:val="006E61A3"/>
    <w:rsid w:val="00733329"/>
    <w:rsid w:val="00741109"/>
    <w:rsid w:val="0076702D"/>
    <w:rsid w:val="007B42D7"/>
    <w:rsid w:val="007F69B4"/>
    <w:rsid w:val="008006CD"/>
    <w:rsid w:val="00801C01"/>
    <w:rsid w:val="00886A17"/>
    <w:rsid w:val="008B080D"/>
    <w:rsid w:val="008B598E"/>
    <w:rsid w:val="008C4A72"/>
    <w:rsid w:val="008C6ED0"/>
    <w:rsid w:val="008F1F47"/>
    <w:rsid w:val="009011EE"/>
    <w:rsid w:val="00920F70"/>
    <w:rsid w:val="00927AA5"/>
    <w:rsid w:val="00942649"/>
    <w:rsid w:val="0095022B"/>
    <w:rsid w:val="0095472A"/>
    <w:rsid w:val="00956079"/>
    <w:rsid w:val="00957CC8"/>
    <w:rsid w:val="00957F47"/>
    <w:rsid w:val="0096534A"/>
    <w:rsid w:val="00972DEE"/>
    <w:rsid w:val="00975231"/>
    <w:rsid w:val="0098045B"/>
    <w:rsid w:val="00990171"/>
    <w:rsid w:val="0099149F"/>
    <w:rsid w:val="009D281E"/>
    <w:rsid w:val="009D7276"/>
    <w:rsid w:val="00A075F0"/>
    <w:rsid w:val="00A108E6"/>
    <w:rsid w:val="00A20D68"/>
    <w:rsid w:val="00A309FE"/>
    <w:rsid w:val="00A34741"/>
    <w:rsid w:val="00A40369"/>
    <w:rsid w:val="00A548BD"/>
    <w:rsid w:val="00A61F97"/>
    <w:rsid w:val="00A64F95"/>
    <w:rsid w:val="00A71603"/>
    <w:rsid w:val="00A75599"/>
    <w:rsid w:val="00A83FB7"/>
    <w:rsid w:val="00AA32C5"/>
    <w:rsid w:val="00AB22A7"/>
    <w:rsid w:val="00AC5EDC"/>
    <w:rsid w:val="00AC70F9"/>
    <w:rsid w:val="00AD088B"/>
    <w:rsid w:val="00AD0D6E"/>
    <w:rsid w:val="00AD1750"/>
    <w:rsid w:val="00AE1497"/>
    <w:rsid w:val="00AF1065"/>
    <w:rsid w:val="00B02EB6"/>
    <w:rsid w:val="00B139CD"/>
    <w:rsid w:val="00B24151"/>
    <w:rsid w:val="00B3097B"/>
    <w:rsid w:val="00B30E44"/>
    <w:rsid w:val="00B41A7F"/>
    <w:rsid w:val="00B546CC"/>
    <w:rsid w:val="00B6183A"/>
    <w:rsid w:val="00B618E1"/>
    <w:rsid w:val="00B63B15"/>
    <w:rsid w:val="00B8045F"/>
    <w:rsid w:val="00B815FA"/>
    <w:rsid w:val="00B917E3"/>
    <w:rsid w:val="00BE67D3"/>
    <w:rsid w:val="00BF5B96"/>
    <w:rsid w:val="00C00416"/>
    <w:rsid w:val="00C30819"/>
    <w:rsid w:val="00C40898"/>
    <w:rsid w:val="00C649F1"/>
    <w:rsid w:val="00C85F8A"/>
    <w:rsid w:val="00CA174F"/>
    <w:rsid w:val="00CA688F"/>
    <w:rsid w:val="00CC0C92"/>
    <w:rsid w:val="00CC1A70"/>
    <w:rsid w:val="00CC4165"/>
    <w:rsid w:val="00CC61C9"/>
    <w:rsid w:val="00CC6EA2"/>
    <w:rsid w:val="00CD6310"/>
    <w:rsid w:val="00CE03CE"/>
    <w:rsid w:val="00D11E3D"/>
    <w:rsid w:val="00D24B5F"/>
    <w:rsid w:val="00D5621E"/>
    <w:rsid w:val="00D86EE6"/>
    <w:rsid w:val="00D908E7"/>
    <w:rsid w:val="00D91347"/>
    <w:rsid w:val="00D9156F"/>
    <w:rsid w:val="00DA4956"/>
    <w:rsid w:val="00DA65F2"/>
    <w:rsid w:val="00DA698A"/>
    <w:rsid w:val="00DB68FF"/>
    <w:rsid w:val="00DB6BF6"/>
    <w:rsid w:val="00DD391D"/>
    <w:rsid w:val="00DE3D2C"/>
    <w:rsid w:val="00E55BC9"/>
    <w:rsid w:val="00E6204A"/>
    <w:rsid w:val="00E95AEC"/>
    <w:rsid w:val="00EA1E11"/>
    <w:rsid w:val="00EB74DD"/>
    <w:rsid w:val="00EC7596"/>
    <w:rsid w:val="00EE04F5"/>
    <w:rsid w:val="00EE18CE"/>
    <w:rsid w:val="00EE70C8"/>
    <w:rsid w:val="00EF38A0"/>
    <w:rsid w:val="00EF589F"/>
    <w:rsid w:val="00F03E31"/>
    <w:rsid w:val="00F06DE4"/>
    <w:rsid w:val="00F06F78"/>
    <w:rsid w:val="00F110F2"/>
    <w:rsid w:val="00F15E28"/>
    <w:rsid w:val="00F31927"/>
    <w:rsid w:val="00F328D1"/>
    <w:rsid w:val="00F55D33"/>
    <w:rsid w:val="00F640A5"/>
    <w:rsid w:val="00F757BD"/>
    <w:rsid w:val="00F82FAC"/>
    <w:rsid w:val="00FA1CA4"/>
    <w:rsid w:val="00FE7E82"/>
    <w:rsid w:val="00FF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51FF897"/>
  <w15:docId w15:val="{D590A48C-E7C8-43A9-9B1A-04CDAA27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EE04F5"/>
    <w:pPr>
      <w:suppressAutoHyphens/>
    </w:pPr>
  </w:style>
  <w:style w:type="paragraph" w:styleId="Titolo1">
    <w:name w:val="heading 1"/>
    <w:basedOn w:val="Normale"/>
    <w:next w:val="Normale"/>
    <w:uiPriority w:val="9"/>
    <w:qFormat/>
    <w:pPr>
      <w:keepNext/>
      <w:jc w:val="right"/>
      <w:outlineLvl w:val="0"/>
    </w:pPr>
    <w:rPr>
      <w:rFonts w:ascii="Exotc350 Lt BT" w:hAnsi="Exotc350 Lt BT"/>
      <w:b/>
      <w:i/>
      <w:sz w:val="36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jc w:val="right"/>
      <w:outlineLvl w:val="1"/>
    </w:pPr>
    <w:rPr>
      <w:rFonts w:ascii="Exotc350 Lt BT" w:hAnsi="Exotc350 Lt BT"/>
      <w:b/>
      <w:sz w:val="36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jc w:val="center"/>
      <w:outlineLvl w:val="2"/>
    </w:pPr>
    <w:rPr>
      <w:rFonts w:ascii="Tahoma" w:hAnsi="Tahoma"/>
      <w:b/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normale">
    <w:name w:val="Plain Text"/>
    <w:basedOn w:val="Normale"/>
    <w:rPr>
      <w:rFonts w:ascii="Courier New" w:hAnsi="Courier New"/>
    </w:rPr>
  </w:style>
  <w:style w:type="paragraph" w:styleId="Testonotaapidipagina">
    <w:name w:val="footnote text"/>
    <w:basedOn w:val="Normale"/>
  </w:style>
  <w:style w:type="character" w:styleId="Rimandonotaapidipagina">
    <w:name w:val="footnote reference"/>
    <w:rPr>
      <w:position w:val="0"/>
      <w:vertAlign w:val="superscript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character" w:styleId="Collegamentoipertestuale">
    <w:name w:val="Hyperlink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956079"/>
    <w:pPr>
      <w:ind w:left="720"/>
      <w:contextualSpacing/>
    </w:p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FE7E82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A108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dipaginaCarattere">
    <w:name w:val="Piè di pagina Carattere"/>
    <w:link w:val="Pidipagina"/>
    <w:uiPriority w:val="99"/>
    <w:locked/>
    <w:rsid w:val="00D9156F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95C75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95C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ruppoLT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gruppoL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BOX\Box%20Sync\Clienti\ENAV\Offerte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97604-2C90-4A11-8473-0F5AC5020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Offerte.dot</Template>
  <TotalTime>78</TotalTime>
  <Pages>4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lisa peli</dc:creator>
  <cp:lastModifiedBy>paola carosso</cp:lastModifiedBy>
  <cp:revision>4</cp:revision>
  <cp:lastPrinted>2021-09-06T14:33:00Z</cp:lastPrinted>
  <dcterms:created xsi:type="dcterms:W3CDTF">2022-02-25T16:49:00Z</dcterms:created>
  <dcterms:modified xsi:type="dcterms:W3CDTF">2022-02-25T18:07:00Z</dcterms:modified>
</cp:coreProperties>
</file>